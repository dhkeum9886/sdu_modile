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152" w:rsidRPr="00DF292A" w:rsidRDefault="00A17152">
      <w:pPr>
        <w:jc w:val="right"/>
        <w:rPr>
          <w:rFonts w:asciiTheme="majorHAnsi" w:eastAsiaTheme="majorHAnsi" w:hAnsiTheme="majorHAnsi"/>
          <w:sz w:val="72"/>
          <w:lang w:eastAsia="ko-KR"/>
        </w:rPr>
      </w:pPr>
    </w:p>
    <w:p w:rsidR="00A17152" w:rsidRPr="00DF292A" w:rsidRDefault="00A17152">
      <w:pPr>
        <w:jc w:val="right"/>
        <w:rPr>
          <w:rFonts w:asciiTheme="majorHAnsi" w:eastAsiaTheme="majorHAnsi" w:hAnsiTheme="majorHAnsi"/>
          <w:b/>
          <w:bCs/>
          <w:sz w:val="72"/>
          <w:lang w:eastAsia="ko-KR"/>
        </w:rPr>
      </w:pPr>
    </w:p>
    <w:p w:rsidR="00A17152" w:rsidRPr="00DF292A" w:rsidRDefault="005024A1">
      <w:pPr>
        <w:jc w:val="right"/>
        <w:rPr>
          <w:rFonts w:asciiTheme="majorHAnsi" w:eastAsiaTheme="majorHAnsi" w:hAnsiTheme="majorHAnsi"/>
          <w:b/>
          <w:bCs/>
          <w:sz w:val="32"/>
          <w:lang w:eastAsia="ko-KR"/>
        </w:rPr>
      </w:pPr>
      <w:r w:rsidRPr="00DF292A">
        <w:rPr>
          <w:rFonts w:asciiTheme="majorHAnsi" w:eastAsiaTheme="majorHAnsi" w:hAnsiTheme="majorHAnsi" w:hint="eastAsia"/>
          <w:b/>
          <w:bCs/>
          <w:sz w:val="32"/>
          <w:lang w:eastAsia="ko-KR"/>
        </w:rPr>
        <w:t xml:space="preserve">프로젝트명: </w:t>
      </w:r>
      <w:r w:rsidR="00DF292A" w:rsidRPr="00DF292A">
        <w:rPr>
          <w:rFonts w:asciiTheme="majorHAnsi" w:eastAsiaTheme="majorHAnsi" w:hAnsiTheme="majorHAnsi" w:hint="eastAsia"/>
          <w:b/>
          <w:bCs/>
          <w:sz w:val="32"/>
          <w:lang w:eastAsia="ko-KR"/>
        </w:rPr>
        <w:t>K</w:t>
      </w:r>
      <w:r w:rsidR="00DF292A" w:rsidRPr="00DF292A">
        <w:rPr>
          <w:rFonts w:asciiTheme="majorHAnsi" w:eastAsiaTheme="majorHAnsi" w:hAnsiTheme="majorHAnsi"/>
          <w:b/>
          <w:bCs/>
          <w:sz w:val="32"/>
          <w:lang w:eastAsia="ko-KR"/>
        </w:rPr>
        <w:t xml:space="preserve">TMOS </w:t>
      </w:r>
      <w:r w:rsidR="00DF292A" w:rsidRPr="00DF292A">
        <w:rPr>
          <w:rFonts w:asciiTheme="majorHAnsi" w:eastAsiaTheme="majorHAnsi" w:hAnsiTheme="majorHAnsi" w:hint="eastAsia"/>
          <w:b/>
          <w:bCs/>
          <w:sz w:val="32"/>
          <w:lang w:eastAsia="ko-KR"/>
        </w:rPr>
        <w:t>무선망 네트워크장비 운용관리 시스템 구축</w:t>
      </w:r>
    </w:p>
    <w:p w:rsidR="00A17152" w:rsidRPr="00DF292A" w:rsidRDefault="005024A1">
      <w:pPr>
        <w:jc w:val="right"/>
        <w:rPr>
          <w:rFonts w:asciiTheme="majorHAnsi" w:eastAsiaTheme="majorHAnsi" w:hAnsiTheme="majorHAnsi"/>
          <w:sz w:val="72"/>
          <w:lang w:eastAsia="ko-KR"/>
        </w:rPr>
      </w:pPr>
      <w:r w:rsidRPr="00DF292A">
        <w:rPr>
          <w:rFonts w:asciiTheme="majorHAnsi" w:eastAsiaTheme="majorHAnsi" w:hAnsiTheme="majorHAnsi" w:hint="eastAsia"/>
          <w:sz w:val="72"/>
          <w:lang w:eastAsia="ko-KR"/>
        </w:rPr>
        <w:t>사용자</w:t>
      </w:r>
      <w:r w:rsidR="0057100B">
        <w:rPr>
          <w:rFonts w:asciiTheme="majorHAnsi" w:eastAsiaTheme="majorHAnsi" w:hAnsiTheme="majorHAnsi" w:hint="eastAsia"/>
          <w:sz w:val="72"/>
          <w:lang w:eastAsia="ko-KR"/>
        </w:rPr>
        <w:t>메</w:t>
      </w:r>
      <w:r w:rsidR="00277E73">
        <w:rPr>
          <w:rFonts w:asciiTheme="majorHAnsi" w:eastAsiaTheme="majorHAnsi" w:hAnsiTheme="majorHAnsi" w:hint="eastAsia"/>
          <w:sz w:val="72"/>
          <w:lang w:eastAsia="ko-KR"/>
        </w:rPr>
        <w:t>뉴얼(</w:t>
      </w:r>
      <w:r w:rsidR="00260F80">
        <w:rPr>
          <w:rFonts w:asciiTheme="majorHAnsi" w:eastAsiaTheme="majorHAnsi" w:hAnsiTheme="majorHAnsi" w:hint="eastAsia"/>
          <w:sz w:val="72"/>
          <w:lang w:eastAsia="ko-KR"/>
        </w:rPr>
        <w:t>A</w:t>
      </w:r>
      <w:r w:rsidR="00260F80">
        <w:rPr>
          <w:rFonts w:asciiTheme="majorHAnsi" w:eastAsiaTheme="majorHAnsi" w:hAnsiTheme="majorHAnsi"/>
          <w:sz w:val="72"/>
          <w:lang w:eastAsia="ko-KR"/>
        </w:rPr>
        <w:t>PP</w:t>
      </w:r>
      <w:r w:rsidR="00277E73">
        <w:rPr>
          <w:rFonts w:asciiTheme="majorHAnsi" w:eastAsiaTheme="majorHAnsi" w:hAnsiTheme="majorHAnsi"/>
          <w:sz w:val="72"/>
          <w:lang w:eastAsia="ko-KR"/>
        </w:rPr>
        <w:t>)</w:t>
      </w:r>
    </w:p>
    <w:p w:rsidR="00A17152" w:rsidRPr="00DF292A" w:rsidRDefault="005024A1">
      <w:pPr>
        <w:jc w:val="right"/>
        <w:rPr>
          <w:rFonts w:asciiTheme="majorHAnsi" w:eastAsiaTheme="majorHAnsi" w:hAnsiTheme="majorHAnsi"/>
          <w:i/>
          <w:iCs/>
          <w:sz w:val="40"/>
          <w:lang w:eastAsia="ko-KR"/>
        </w:rPr>
      </w:pPr>
      <w:r w:rsidRPr="00DF292A">
        <w:rPr>
          <w:rFonts w:asciiTheme="majorHAnsi" w:eastAsiaTheme="majorHAnsi" w:hAnsiTheme="majorHAnsi" w:hint="eastAsia"/>
          <w:i/>
          <w:iCs/>
          <w:sz w:val="40"/>
          <w:lang w:eastAsia="ko-KR"/>
        </w:rPr>
        <w:t xml:space="preserve">문서번호: </w:t>
      </w:r>
      <w:r w:rsidR="00DF292A" w:rsidRPr="00DF292A">
        <w:rPr>
          <w:rFonts w:asciiTheme="majorHAnsi" w:eastAsiaTheme="majorHAnsi" w:hAnsiTheme="majorHAnsi" w:hint="eastAsia"/>
          <w:i/>
          <w:iCs/>
          <w:sz w:val="40"/>
          <w:lang w:eastAsia="ko-KR"/>
        </w:rPr>
        <w:t>K</w:t>
      </w:r>
      <w:r w:rsidR="00DF292A" w:rsidRPr="00DF292A">
        <w:rPr>
          <w:rFonts w:asciiTheme="majorHAnsi" w:eastAsiaTheme="majorHAnsi" w:hAnsiTheme="majorHAnsi"/>
          <w:i/>
          <w:iCs/>
          <w:sz w:val="40"/>
          <w:lang w:eastAsia="ko-KR"/>
        </w:rPr>
        <w:t>TMOS-MOA-202010</w:t>
      </w:r>
      <w:r w:rsidR="00AA18A2">
        <w:rPr>
          <w:rFonts w:asciiTheme="majorHAnsi" w:eastAsiaTheme="majorHAnsi" w:hAnsiTheme="majorHAnsi" w:hint="eastAsia"/>
          <w:i/>
          <w:iCs/>
          <w:sz w:val="40"/>
          <w:lang w:eastAsia="ko-KR"/>
        </w:rPr>
        <w:t>1</w:t>
      </w:r>
      <w:r w:rsidR="00AA1F46">
        <w:rPr>
          <w:rFonts w:asciiTheme="majorHAnsi" w:eastAsiaTheme="majorHAnsi" w:hAnsiTheme="majorHAnsi" w:hint="eastAsia"/>
          <w:i/>
          <w:iCs/>
          <w:sz w:val="40"/>
          <w:lang w:eastAsia="ko-KR"/>
        </w:rPr>
        <w:t>3</w:t>
      </w:r>
    </w:p>
    <w:p w:rsidR="00A17152" w:rsidRPr="00DF292A" w:rsidRDefault="005024A1">
      <w:pPr>
        <w:pStyle w:val="a6"/>
        <w:spacing w:before="240"/>
        <w:jc w:val="right"/>
        <w:rPr>
          <w:rFonts w:asciiTheme="majorHAnsi" w:eastAsiaTheme="majorHAnsi" w:hAnsiTheme="majorHAnsi"/>
          <w:b/>
          <w:sz w:val="48"/>
          <w:lang w:eastAsia="ko-KR"/>
        </w:rPr>
      </w:pPr>
      <w:r w:rsidRPr="00DF292A">
        <w:rPr>
          <w:rFonts w:asciiTheme="majorHAnsi" w:eastAsiaTheme="majorHAnsi" w:hAnsiTheme="majorHAnsi"/>
          <w:b/>
          <w:sz w:val="48"/>
          <w:lang w:eastAsia="ko-KR"/>
        </w:rPr>
        <w:t xml:space="preserve">Version </w:t>
      </w:r>
      <w:r w:rsidRPr="00DF292A">
        <w:rPr>
          <w:rFonts w:asciiTheme="majorHAnsi" w:eastAsiaTheme="majorHAnsi" w:hAnsiTheme="majorHAnsi" w:hint="eastAsia"/>
          <w:b/>
          <w:sz w:val="48"/>
          <w:lang w:eastAsia="ko-KR"/>
        </w:rPr>
        <w:t>1.0</w:t>
      </w:r>
    </w:p>
    <w:p w:rsidR="00A17152" w:rsidRPr="00DF292A" w:rsidRDefault="00A17152">
      <w:pPr>
        <w:pStyle w:val="a6"/>
        <w:spacing w:before="240"/>
        <w:jc w:val="right"/>
        <w:rPr>
          <w:rFonts w:asciiTheme="majorHAnsi" w:eastAsiaTheme="majorHAnsi" w:hAnsiTheme="majorHAnsi"/>
          <w:b/>
          <w:sz w:val="48"/>
          <w:lang w:eastAsia="ko-KR"/>
        </w:rPr>
      </w:pPr>
    </w:p>
    <w:p w:rsidR="00A17152" w:rsidRPr="00DF292A" w:rsidRDefault="00A17152">
      <w:pPr>
        <w:pStyle w:val="a7"/>
        <w:jc w:val="right"/>
        <w:rPr>
          <w:rFonts w:asciiTheme="majorHAnsi" w:eastAsiaTheme="majorHAnsi" w:hAnsiTheme="majorHAnsi"/>
          <w:i/>
          <w:lang w:eastAsia="ko-KR"/>
        </w:rPr>
      </w:pPr>
    </w:p>
    <w:p w:rsidR="00A17152" w:rsidRPr="00DF292A" w:rsidRDefault="00A17152">
      <w:pPr>
        <w:pStyle w:val="a7"/>
        <w:jc w:val="right"/>
        <w:rPr>
          <w:rFonts w:asciiTheme="majorHAnsi" w:eastAsiaTheme="majorHAnsi" w:hAnsiTheme="majorHAnsi"/>
          <w:b/>
          <w:bCs/>
          <w:sz w:val="32"/>
          <w:lang w:eastAsia="ko-KR"/>
        </w:rPr>
      </w:pPr>
    </w:p>
    <w:p w:rsidR="00A17152" w:rsidRPr="00DF292A" w:rsidRDefault="00A17152">
      <w:pPr>
        <w:pStyle w:val="a7"/>
        <w:jc w:val="right"/>
        <w:rPr>
          <w:rFonts w:asciiTheme="majorHAnsi" w:eastAsiaTheme="majorHAnsi" w:hAnsiTheme="majorHAnsi"/>
          <w:i/>
          <w:lang w:eastAsia="ko-KR"/>
        </w:rPr>
      </w:pPr>
    </w:p>
    <w:p w:rsidR="00A17152" w:rsidRPr="00DF292A" w:rsidRDefault="00A17152">
      <w:pPr>
        <w:pStyle w:val="a7"/>
        <w:jc w:val="right"/>
        <w:rPr>
          <w:rFonts w:asciiTheme="majorHAnsi" w:eastAsiaTheme="majorHAnsi" w:hAnsiTheme="majorHAnsi"/>
          <w:i/>
          <w:lang w:eastAsia="ko-KR"/>
        </w:rPr>
      </w:pPr>
    </w:p>
    <w:p w:rsidR="00A17152" w:rsidRPr="00DF292A" w:rsidRDefault="00A17152">
      <w:pPr>
        <w:jc w:val="right"/>
        <w:rPr>
          <w:rFonts w:asciiTheme="majorHAnsi" w:eastAsiaTheme="majorHAnsi" w:hAnsiTheme="majorHAnsi"/>
          <w:i/>
          <w:lang w:eastAsia="ko-KR"/>
        </w:rPr>
      </w:pPr>
    </w:p>
    <w:p w:rsidR="00A17152" w:rsidRPr="00DF292A" w:rsidRDefault="00A17152">
      <w:pPr>
        <w:pStyle w:val="TOC1"/>
        <w:pageBreakBefore/>
        <w:rPr>
          <w:rFonts w:asciiTheme="majorHAnsi" w:eastAsiaTheme="majorHAnsi" w:hAnsiTheme="majorHAnsi"/>
        </w:rPr>
        <w:sectPr w:rsidR="00A17152" w:rsidRPr="00DF292A">
          <w:headerReference w:type="default" r:id="rId8"/>
          <w:footerReference w:type="even" r:id="rId9"/>
          <w:footerReference w:type="default" r:id="rId10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</w:sectPr>
      </w:pPr>
    </w:p>
    <w:p w:rsidR="00A17152" w:rsidRPr="00DF292A" w:rsidRDefault="005024A1">
      <w:pPr>
        <w:pStyle w:val="TOC1"/>
        <w:rPr>
          <w:rFonts w:asciiTheme="majorHAnsi" w:eastAsiaTheme="majorHAnsi" w:hAnsiTheme="majorHAnsi"/>
        </w:rPr>
      </w:pPr>
      <w:r w:rsidRPr="00DF292A">
        <w:rPr>
          <w:rFonts w:asciiTheme="majorHAnsi" w:eastAsiaTheme="majorHAnsi" w:hAnsiTheme="majorHAnsi" w:hint="eastAsia"/>
        </w:rPr>
        <w:lastRenderedPageBreak/>
        <w:t>제.개정 이력서</w:t>
      </w:r>
    </w:p>
    <w:tbl>
      <w:tblPr>
        <w:tblW w:w="9498" w:type="dxa"/>
        <w:tblInd w:w="-10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43"/>
        <w:gridCol w:w="1447"/>
        <w:gridCol w:w="3231"/>
        <w:gridCol w:w="1638"/>
        <w:gridCol w:w="1339"/>
      </w:tblGrid>
      <w:tr w:rsidR="00A17152" w:rsidRPr="00DF292A" w:rsidTr="00DF292A">
        <w:tc>
          <w:tcPr>
            <w:tcW w:w="1843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버전</w:t>
            </w:r>
          </w:p>
        </w:tc>
        <w:tc>
          <w:tcPr>
            <w:tcW w:w="1447" w:type="dxa"/>
          </w:tcPr>
          <w:p w:rsidR="00A17152" w:rsidRPr="00DF292A" w:rsidRDefault="005024A1">
            <w:pPr>
              <w:keepNext/>
              <w:keepLines/>
              <w:ind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 xml:space="preserve">제.개정 일자 </w:t>
            </w:r>
          </w:p>
        </w:tc>
        <w:tc>
          <w:tcPr>
            <w:tcW w:w="3231" w:type="dxa"/>
          </w:tcPr>
          <w:p w:rsidR="00A17152" w:rsidRPr="00DF292A" w:rsidRDefault="005024A1">
            <w:pPr>
              <w:keepNext/>
              <w:keepLines/>
              <w:ind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제.개정 페이지 및 내용</w:t>
            </w:r>
          </w:p>
        </w:tc>
        <w:tc>
          <w:tcPr>
            <w:tcW w:w="1638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작성자</w:t>
            </w:r>
          </w:p>
        </w:tc>
        <w:tc>
          <w:tcPr>
            <w:tcW w:w="1339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승인자</w:t>
            </w: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1.0</w:t>
            </w:r>
          </w:p>
        </w:tc>
        <w:tc>
          <w:tcPr>
            <w:tcW w:w="1447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20</w:t>
            </w:r>
            <w:r w:rsidR="00DF292A">
              <w:rPr>
                <w:rFonts w:asciiTheme="majorHAnsi" w:eastAsiaTheme="majorHAnsi" w:hAnsiTheme="majorHAnsi"/>
                <w:lang w:eastAsia="ko-KR"/>
              </w:rPr>
              <w:t>20</w:t>
            </w:r>
            <w:r w:rsidRPr="00DF292A">
              <w:rPr>
                <w:rFonts w:asciiTheme="majorHAnsi" w:eastAsiaTheme="majorHAnsi" w:hAnsiTheme="majorHAnsi" w:hint="eastAsia"/>
                <w:lang w:eastAsia="ko-KR"/>
              </w:rPr>
              <w:t>/</w:t>
            </w:r>
            <w:r w:rsidR="00DF292A">
              <w:rPr>
                <w:rFonts w:asciiTheme="majorHAnsi" w:eastAsiaTheme="majorHAnsi" w:hAnsiTheme="majorHAnsi"/>
                <w:lang w:eastAsia="ko-KR"/>
              </w:rPr>
              <w:t>10</w:t>
            </w:r>
            <w:r w:rsidRPr="00DF292A">
              <w:rPr>
                <w:rFonts w:asciiTheme="majorHAnsi" w:eastAsiaTheme="majorHAnsi" w:hAnsiTheme="majorHAnsi" w:hint="eastAsia"/>
                <w:lang w:eastAsia="ko-KR"/>
              </w:rPr>
              <w:t>/</w:t>
            </w:r>
            <w:r w:rsidR="00AA68A2">
              <w:rPr>
                <w:rFonts w:asciiTheme="majorHAnsi" w:eastAsiaTheme="majorHAnsi" w:hAnsiTheme="majorHAnsi" w:hint="eastAsia"/>
                <w:lang w:eastAsia="ko-KR"/>
              </w:rPr>
              <w:t>1</w:t>
            </w:r>
            <w:r w:rsidR="00AA1F46">
              <w:rPr>
                <w:rFonts w:asciiTheme="majorHAnsi" w:eastAsiaTheme="majorHAnsi" w:hAnsiTheme="majorHAnsi" w:hint="eastAsia"/>
                <w:lang w:eastAsia="ko-KR"/>
              </w:rPr>
              <w:t>3</w:t>
            </w:r>
          </w:p>
        </w:tc>
        <w:tc>
          <w:tcPr>
            <w:tcW w:w="3231" w:type="dxa"/>
          </w:tcPr>
          <w:p w:rsidR="00A17152" w:rsidRPr="00DF292A" w:rsidRDefault="005024A1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 w:rsidRPr="00DF292A">
              <w:rPr>
                <w:rFonts w:asciiTheme="majorHAnsi" w:eastAsiaTheme="majorHAnsi" w:hAnsiTheme="majorHAnsi" w:hint="eastAsia"/>
                <w:lang w:eastAsia="ko-KR"/>
              </w:rPr>
              <w:t>제정</w:t>
            </w:r>
          </w:p>
        </w:tc>
        <w:tc>
          <w:tcPr>
            <w:tcW w:w="1638" w:type="dxa"/>
          </w:tcPr>
          <w:p w:rsidR="00A17152" w:rsidRPr="00DF292A" w:rsidRDefault="00CB7A0C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>이유정</w:t>
            </w: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  <w:tr w:rsidR="00A17152" w:rsidRPr="00DF292A" w:rsidTr="00DF292A">
        <w:tc>
          <w:tcPr>
            <w:tcW w:w="1843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447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3231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638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1339" w:type="dxa"/>
          </w:tcPr>
          <w:p w:rsidR="00A17152" w:rsidRPr="00DF292A" w:rsidRDefault="00A17152">
            <w:pPr>
              <w:keepNext/>
              <w:keepLines/>
              <w:ind w:left="40" w:right="40"/>
              <w:jc w:val="center"/>
              <w:rPr>
                <w:rFonts w:asciiTheme="majorHAnsi" w:eastAsiaTheme="majorHAnsi" w:hAnsiTheme="majorHAnsi"/>
                <w:lang w:eastAsia="ko-KR"/>
              </w:rPr>
            </w:pPr>
          </w:p>
        </w:tc>
      </w:tr>
    </w:tbl>
    <w:p w:rsidR="00A17152" w:rsidRPr="00DF292A" w:rsidRDefault="00A17152">
      <w:pPr>
        <w:rPr>
          <w:rFonts w:asciiTheme="majorHAnsi" w:eastAsiaTheme="majorHAnsi" w:hAnsiTheme="majorHAnsi"/>
          <w:lang w:eastAsia="ko-KR"/>
        </w:rPr>
      </w:pPr>
    </w:p>
    <w:p w:rsidR="00A17152" w:rsidRPr="00DF292A" w:rsidRDefault="005024A1">
      <w:pPr>
        <w:pStyle w:val="a3"/>
        <w:rPr>
          <w:rFonts w:asciiTheme="majorHAnsi" w:eastAsiaTheme="majorHAnsi" w:hAnsiTheme="majorHAnsi"/>
          <w:sz w:val="32"/>
          <w:lang w:eastAsia="ko-KR"/>
        </w:rPr>
      </w:pPr>
      <w:r w:rsidRPr="00DF292A">
        <w:rPr>
          <w:rFonts w:asciiTheme="majorHAnsi" w:eastAsiaTheme="majorHAnsi" w:hAnsiTheme="majorHAnsi"/>
          <w:lang w:eastAsia="ko-KR"/>
        </w:rPr>
        <w:br w:type="page"/>
      </w:r>
      <w:r w:rsidRPr="00DF292A">
        <w:rPr>
          <w:rFonts w:asciiTheme="majorHAnsi" w:eastAsiaTheme="majorHAnsi" w:hAnsiTheme="majorHAnsi" w:hint="eastAsia"/>
          <w:sz w:val="32"/>
          <w:lang w:eastAsia="ko-KR"/>
        </w:rPr>
        <w:lastRenderedPageBreak/>
        <w:t>목차</w:t>
      </w:r>
    </w:p>
    <w:p w:rsidR="00AA1F46" w:rsidRDefault="00556E6A">
      <w:pPr>
        <w:pStyle w:val="10"/>
        <w:rPr>
          <w:rFonts w:asciiTheme="minorHAnsi" w:eastAsiaTheme="minorEastAsia" w:hAnsiTheme="minorHAnsi" w:cstheme="minorBidi"/>
          <w:szCs w:val="22"/>
        </w:rPr>
      </w:pPr>
      <w:r>
        <w:rPr>
          <w:rFonts w:asciiTheme="majorHAnsi" w:eastAsiaTheme="majorHAnsi" w:hAnsiTheme="majorHAnsi"/>
          <w:b/>
        </w:rPr>
        <w:fldChar w:fldCharType="begin"/>
      </w:r>
      <w:r>
        <w:rPr>
          <w:rFonts w:asciiTheme="majorHAnsi" w:eastAsiaTheme="majorHAnsi" w:hAnsiTheme="majorHAnsi"/>
          <w:b/>
        </w:rPr>
        <w:instrText xml:space="preserve"> TOC \o "1-3" </w:instrText>
      </w:r>
      <w:r>
        <w:rPr>
          <w:rFonts w:asciiTheme="majorHAnsi" w:eastAsiaTheme="majorHAnsi" w:hAnsiTheme="majorHAnsi"/>
          <w:b/>
        </w:rPr>
        <w:fldChar w:fldCharType="separate"/>
      </w:r>
      <w:r w:rsidR="00AA1F46" w:rsidRPr="00472B7E">
        <w:rPr>
          <w:rFonts w:asciiTheme="majorHAnsi" w:eastAsiaTheme="majorHAnsi" w:hAnsiTheme="majorHAnsi"/>
        </w:rPr>
        <w:t>사용자 메뉴얼</w:t>
      </w:r>
      <w:r w:rsidR="00AA1F46">
        <w:tab/>
      </w:r>
      <w:r w:rsidR="00AA1F46">
        <w:fldChar w:fldCharType="begin"/>
      </w:r>
      <w:r w:rsidR="00AA1F46">
        <w:instrText xml:space="preserve"> PAGEREF _Toc53503809 \h </w:instrText>
      </w:r>
      <w:r w:rsidR="00AA1F46">
        <w:fldChar w:fldCharType="separate"/>
      </w:r>
      <w:r w:rsidR="00AA1F46">
        <w:t>6</w:t>
      </w:r>
      <w:r w:rsidR="00AA1F46">
        <w:fldChar w:fldCharType="end"/>
      </w:r>
    </w:p>
    <w:p w:rsidR="00AA1F46" w:rsidRDefault="00AA1F4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szCs w:val="22"/>
        </w:rPr>
      </w:pPr>
      <w:r w:rsidRPr="00472B7E">
        <w:rPr>
          <w:rFonts w:asciiTheme="majorHAnsi" w:eastAsiaTheme="majorHAnsi" w:hAnsiTheme="majorHAnsi"/>
        </w:rPr>
        <w:t>1.</w:t>
      </w:r>
      <w:r>
        <w:rPr>
          <w:rFonts w:asciiTheme="minorHAnsi" w:eastAsiaTheme="minorEastAsia" w:hAnsiTheme="minorHAnsi" w:cstheme="minorBidi"/>
          <w:szCs w:val="22"/>
        </w:rPr>
        <w:tab/>
      </w:r>
      <w:r w:rsidRPr="00472B7E">
        <w:rPr>
          <w:rFonts w:asciiTheme="majorHAnsi" w:eastAsiaTheme="majorHAnsi" w:hAnsiTheme="majorHAnsi"/>
        </w:rPr>
        <w:t>KTMOS 무선망 네트워크장비 운용관리 시스템</w:t>
      </w:r>
      <w:r>
        <w:tab/>
      </w:r>
      <w:r>
        <w:fldChar w:fldCharType="begin"/>
      </w:r>
      <w:r>
        <w:instrText xml:space="preserve"> PAGEREF _Toc53503810 \h </w:instrText>
      </w:r>
      <w:r>
        <w:fldChar w:fldCharType="separate"/>
      </w:r>
      <w:r>
        <w:t>6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개요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6</w:t>
      </w:r>
      <w:r>
        <w:rPr>
          <w:noProof/>
        </w:rP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시스템 개발 목적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6</w:t>
      </w:r>
      <w:r>
        <w:rPr>
          <w:noProof/>
        </w:rPr>
        <w:fldChar w:fldCharType="end"/>
      </w:r>
    </w:p>
    <w:p w:rsidR="00AA1F46" w:rsidRDefault="00AA1F4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szCs w:val="22"/>
        </w:rPr>
      </w:pPr>
      <w:r w:rsidRPr="00472B7E">
        <w:rPr>
          <w:rFonts w:asciiTheme="majorHAnsi" w:eastAsiaTheme="majorHAnsi" w:hAnsiTheme="majorHAnsi"/>
        </w:rPr>
        <w:t>2.</w:t>
      </w:r>
      <w:r>
        <w:rPr>
          <w:rFonts w:asciiTheme="minorHAnsi" w:eastAsiaTheme="minorEastAsia" w:hAnsiTheme="minorHAnsi" w:cstheme="minorBidi"/>
          <w:szCs w:val="22"/>
        </w:rPr>
        <w:tab/>
      </w:r>
      <w:r w:rsidRPr="00472B7E">
        <w:rPr>
          <w:rFonts w:asciiTheme="majorHAnsi" w:eastAsiaTheme="majorHAnsi" w:hAnsiTheme="majorHAnsi"/>
        </w:rPr>
        <w:t>메뉴 구조도</w:t>
      </w:r>
      <w:r>
        <w:tab/>
      </w:r>
      <w:r>
        <w:fldChar w:fldCharType="begin"/>
      </w:r>
      <w:r>
        <w:instrText xml:space="preserve"> PAGEREF _Toc53503813 \h </w:instrText>
      </w:r>
      <w:r>
        <w:fldChar w:fldCharType="separate"/>
      </w:r>
      <w:r>
        <w:t>6</w:t>
      </w:r>
      <w:r>
        <w:fldChar w:fldCharType="end"/>
      </w:r>
    </w:p>
    <w:p w:rsidR="00AA1F46" w:rsidRDefault="00AA1F4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szCs w:val="22"/>
        </w:rPr>
      </w:pPr>
      <w:r w:rsidRPr="00472B7E">
        <w:rPr>
          <w:rFonts w:asciiTheme="majorHAnsi" w:eastAsiaTheme="majorHAnsi" w:hAnsiTheme="majorHAnsi"/>
        </w:rPr>
        <w:t>3.</w:t>
      </w:r>
      <w:r>
        <w:rPr>
          <w:rFonts w:asciiTheme="minorHAnsi" w:eastAsiaTheme="minorEastAsia" w:hAnsiTheme="minorHAnsi" w:cstheme="minorBidi"/>
          <w:szCs w:val="22"/>
        </w:rPr>
        <w:tab/>
      </w:r>
      <w:r w:rsidRPr="00472B7E">
        <w:rPr>
          <w:rFonts w:asciiTheme="majorHAnsi" w:eastAsiaTheme="majorHAnsi" w:hAnsiTheme="majorHAnsi"/>
        </w:rPr>
        <w:t>화면 설명</w:t>
      </w:r>
      <w:r>
        <w:tab/>
      </w:r>
      <w:r>
        <w:fldChar w:fldCharType="begin"/>
      </w:r>
      <w:r>
        <w:instrText xml:space="preserve"> PAGEREF _Toc53503814 \h </w:instrText>
      </w:r>
      <w:r>
        <w:fldChar w:fldCharType="separate"/>
      </w:r>
      <w:r>
        <w:t>7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로그인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7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_Toc53503816 \h </w:instrText>
      </w:r>
      <w:r>
        <w:fldChar w:fldCharType="separate"/>
      </w:r>
      <w:r>
        <w:rPr>
          <w:lang w:eastAsia="ko-KR"/>
        </w:rPr>
        <w:t>7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_Toc53503817 \h </w:instrText>
      </w:r>
      <w:r>
        <w:fldChar w:fldCharType="separate"/>
      </w:r>
      <w:r>
        <w:rPr>
          <w:lang w:eastAsia="ko-KR"/>
        </w:rPr>
        <w:t>7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_Toc53503818 \h </w:instrText>
      </w:r>
      <w:r>
        <w:fldChar w:fldCharType="separate"/>
      </w:r>
      <w:r>
        <w:rPr>
          <w:lang w:eastAsia="ko-KR"/>
        </w:rPr>
        <w:t>7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bCs/>
          <w:noProof/>
          <w:lang w:eastAsia="ko-KR"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bCs/>
          <w:noProof/>
          <w:lang w:eastAsia="ko-KR"/>
        </w:rPr>
        <w:t>메뉴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8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3.2.1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_Toc53503820 \h </w:instrText>
      </w:r>
      <w:r>
        <w:fldChar w:fldCharType="separate"/>
      </w:r>
      <w:r>
        <w:rPr>
          <w:lang w:eastAsia="ko-KR"/>
        </w:rPr>
        <w:t>8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>
        <w:rPr>
          <w:lang w:eastAsia="ko-KR"/>
        </w:rPr>
        <w:t>3.2.2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>
        <w:rPr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_Toc53503821 \h </w:instrText>
      </w:r>
      <w:r>
        <w:fldChar w:fldCharType="separate"/>
      </w:r>
      <w:r>
        <w:rPr>
          <w:lang w:eastAsia="ko-KR"/>
        </w:rPr>
        <w:t>8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3.2.3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_Toc53503822 \h </w:instrText>
      </w:r>
      <w:r>
        <w:fldChar w:fldCharType="separate"/>
      </w:r>
      <w:r>
        <w:rPr>
          <w:lang w:eastAsia="ko-KR"/>
        </w:rPr>
        <w:t>8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3.2.4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_Toc53503823 \h </w:instrText>
      </w:r>
      <w:r>
        <w:fldChar w:fldCharType="separate"/>
      </w:r>
      <w:r>
        <w:rPr>
          <w:lang w:eastAsia="ko-KR"/>
        </w:rPr>
        <w:t>9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통합 지도 검색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9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3.3.1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_Toc53503825 \h </w:instrText>
      </w:r>
      <w:r>
        <w:fldChar w:fldCharType="separate"/>
      </w:r>
      <w:r>
        <w:rPr>
          <w:lang w:eastAsia="ko-KR"/>
        </w:rPr>
        <w:t>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3.3.2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_Toc53503826 \h </w:instrText>
      </w:r>
      <w:r>
        <w:fldChar w:fldCharType="separate"/>
      </w:r>
      <w:r>
        <w:rPr>
          <w:lang w:eastAsia="ko-KR"/>
        </w:rPr>
        <w:t>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>
        <w:rPr>
          <w:lang w:eastAsia="ko-KR"/>
        </w:rPr>
        <w:t>3.3.3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>
        <w:rPr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_Toc53503827 \h </w:instrText>
      </w:r>
      <w:r>
        <w:fldChar w:fldCharType="separate"/>
      </w:r>
      <w:r>
        <w:rPr>
          <w:lang w:eastAsia="ko-KR"/>
        </w:rPr>
        <w:t>13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3.3.4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_Toc53503828 \h </w:instrText>
      </w:r>
      <w:r>
        <w:fldChar w:fldCharType="separate"/>
      </w:r>
      <w:r>
        <w:rPr>
          <w:lang w:eastAsia="ko-KR"/>
        </w:rPr>
        <w:t>13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국소정보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14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_Toc53503830 \h </w:instrText>
      </w:r>
      <w:r>
        <w:fldChar w:fldCharType="separate"/>
      </w:r>
      <w:r>
        <w:rPr>
          <w:lang w:eastAsia="ko-KR"/>
        </w:rPr>
        <w:t>14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화면-5G, LTE, 3G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_Toc53503831 \h </w:instrText>
      </w:r>
      <w:r>
        <w:fldChar w:fldCharType="separate"/>
      </w:r>
      <w:r>
        <w:rPr>
          <w:lang w:eastAsia="ko-KR"/>
        </w:rPr>
        <w:t>14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화면-중계기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_Toc53503832 \h </w:instrText>
      </w:r>
      <w:r>
        <w:fldChar w:fldCharType="separate"/>
      </w:r>
      <w:r>
        <w:rPr>
          <w:lang w:eastAsia="ko-KR"/>
        </w:rPr>
        <w:t>20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_Toc53503833 \h </w:instrText>
      </w:r>
      <w:r>
        <w:fldChar w:fldCharType="separate"/>
      </w:r>
      <w:r>
        <w:rPr>
          <w:lang w:eastAsia="ko-KR"/>
        </w:rPr>
        <w:t>25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3.4.5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항목설명-5G, LTE, 3G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_Toc53503834 \h </w:instrText>
      </w:r>
      <w:r>
        <w:fldChar w:fldCharType="separate"/>
      </w:r>
      <w:r>
        <w:rPr>
          <w:lang w:eastAsia="ko-KR"/>
        </w:rPr>
        <w:t>25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3.4.6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항목설명-중계기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_Toc53503835 \h </w:instrText>
      </w:r>
      <w:r>
        <w:fldChar w:fldCharType="separate"/>
      </w:r>
      <w:r>
        <w:rPr>
          <w:lang w:eastAsia="ko-KR"/>
        </w:rPr>
        <w:t>25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정기점검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26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3.5.1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_Toc53503837 \h </w:instrText>
      </w:r>
      <w:r>
        <w:fldChar w:fldCharType="separate"/>
      </w:r>
      <w:r>
        <w:rPr>
          <w:lang w:eastAsia="ko-KR"/>
        </w:rPr>
        <w:t>26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lastRenderedPageBreak/>
        <w:t>3.5.2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_Toc53503838 \h </w:instrText>
      </w:r>
      <w:r>
        <w:fldChar w:fldCharType="separate"/>
      </w:r>
      <w:r>
        <w:rPr>
          <w:lang w:eastAsia="ko-KR"/>
        </w:rPr>
        <w:t>26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3.5.3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_Toc53503839 \h </w:instrText>
      </w:r>
      <w:r>
        <w:fldChar w:fldCharType="separate"/>
      </w:r>
      <w:r>
        <w:rPr>
          <w:lang w:eastAsia="ko-KR"/>
        </w:rPr>
        <w:t>31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3.5.4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_Toc53503840 \h </w:instrText>
      </w:r>
      <w:r>
        <w:fldChar w:fldCharType="separate"/>
      </w:r>
      <w:r>
        <w:rPr>
          <w:lang w:eastAsia="ko-KR"/>
        </w:rPr>
        <w:t>32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인수시험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32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3.6.1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_Toc53503842 \h </w:instrText>
      </w:r>
      <w:r>
        <w:fldChar w:fldCharType="separate"/>
      </w:r>
      <w:r>
        <w:rPr>
          <w:lang w:eastAsia="ko-KR"/>
        </w:rPr>
        <w:t>32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3.6.2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_Toc53503843 \h </w:instrText>
      </w:r>
      <w:r>
        <w:fldChar w:fldCharType="separate"/>
      </w:r>
      <w:r>
        <w:rPr>
          <w:lang w:eastAsia="ko-KR"/>
        </w:rPr>
        <w:t>32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3.6.3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_Toc53503844 \h </w:instrText>
      </w:r>
      <w:r>
        <w:fldChar w:fldCharType="separate"/>
      </w:r>
      <w:r>
        <w:rPr>
          <w:lang w:eastAsia="ko-KR"/>
        </w:rPr>
        <w:t>39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3.6.4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_Toc53503845 \h </w:instrText>
      </w:r>
      <w:r>
        <w:fldChar w:fldCharType="separate"/>
      </w:r>
      <w:r>
        <w:rPr>
          <w:lang w:eastAsia="ko-KR"/>
        </w:rPr>
        <w:t>39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3.7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부대시설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40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3.7.1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_Toc53503847 \h </w:instrText>
      </w:r>
      <w:r>
        <w:fldChar w:fldCharType="separate"/>
      </w:r>
      <w:r>
        <w:rPr>
          <w:lang w:eastAsia="ko-KR"/>
        </w:rPr>
        <w:t>40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3.7.2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_Toc53503848 \h </w:instrText>
      </w:r>
      <w:r>
        <w:fldChar w:fldCharType="separate"/>
      </w:r>
      <w:r>
        <w:rPr>
          <w:lang w:eastAsia="ko-KR"/>
        </w:rPr>
        <w:t>40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3.7.3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_Toc53503849 \h </w:instrText>
      </w:r>
      <w:r>
        <w:fldChar w:fldCharType="separate"/>
      </w:r>
      <w:r>
        <w:rPr>
          <w:lang w:eastAsia="ko-KR"/>
        </w:rPr>
        <w:t>43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3.7.4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_Toc53503850 \h </w:instrText>
      </w:r>
      <w:r>
        <w:fldChar w:fldCharType="separate"/>
      </w:r>
      <w:r>
        <w:rPr>
          <w:lang w:eastAsia="ko-KR"/>
        </w:rPr>
        <w:t>43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3.8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위험국소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44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3.8.1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_Toc53503852 \h </w:instrText>
      </w:r>
      <w:r>
        <w:fldChar w:fldCharType="separate"/>
      </w:r>
      <w:r>
        <w:rPr>
          <w:lang w:eastAsia="ko-KR"/>
        </w:rPr>
        <w:t>44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3.8.2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_Toc53503853 \h </w:instrText>
      </w:r>
      <w:r>
        <w:fldChar w:fldCharType="separate"/>
      </w:r>
      <w:r>
        <w:rPr>
          <w:lang w:eastAsia="ko-KR"/>
        </w:rPr>
        <w:t>44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3.8.3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_Toc53503854 \h </w:instrText>
      </w:r>
      <w:r>
        <w:fldChar w:fldCharType="separate"/>
      </w:r>
      <w:r>
        <w:rPr>
          <w:lang w:eastAsia="ko-KR"/>
        </w:rPr>
        <w:t>48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3.8.4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_Toc53503855 \h </w:instrText>
      </w:r>
      <w:r>
        <w:fldChar w:fldCharType="separate"/>
      </w:r>
      <w:r>
        <w:rPr>
          <w:lang w:eastAsia="ko-KR"/>
        </w:rPr>
        <w:t>48</w:t>
      </w:r>
      <w:r>
        <w:fldChar w:fldCharType="end"/>
      </w:r>
    </w:p>
    <w:p w:rsidR="00AA1F46" w:rsidRDefault="00AA1F46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3.9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긴급복구물자관리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49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3.9.1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_Toc53503857 \h </w:instrText>
      </w:r>
      <w:r>
        <w:fldChar w:fldCharType="separate"/>
      </w:r>
      <w:r>
        <w:rPr>
          <w:lang w:eastAsia="ko-KR"/>
        </w:rPr>
        <w:t>49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3.9.2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_Toc53503858 \h </w:instrText>
      </w:r>
      <w:r>
        <w:fldChar w:fldCharType="separate"/>
      </w:r>
      <w:r>
        <w:rPr>
          <w:lang w:eastAsia="ko-KR"/>
        </w:rPr>
        <w:t>49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3.9.3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_Toc53503859 \h </w:instrText>
      </w:r>
      <w:r>
        <w:fldChar w:fldCharType="separate"/>
      </w:r>
      <w:r>
        <w:rPr>
          <w:lang w:eastAsia="ko-KR"/>
        </w:rPr>
        <w:t>52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3.9.4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_Toc53503860 \h </w:instrText>
      </w:r>
      <w:r>
        <w:fldChar w:fldCharType="separate"/>
      </w:r>
      <w:r>
        <w:rPr>
          <w:lang w:eastAsia="ko-KR"/>
        </w:rPr>
        <w:t>52</w:t>
      </w:r>
      <w:r>
        <w:fldChar w:fldCharType="end"/>
      </w:r>
    </w:p>
    <w:p w:rsidR="00AA1F46" w:rsidRDefault="00AA1F46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3.10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전기안전점검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52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3.10.1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_Toc53503862 \h </w:instrText>
      </w:r>
      <w:r>
        <w:fldChar w:fldCharType="separate"/>
      </w:r>
      <w:r>
        <w:rPr>
          <w:lang w:eastAsia="ko-KR"/>
        </w:rPr>
        <w:t>52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3.10.2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_Toc53503863 \h </w:instrText>
      </w:r>
      <w:r>
        <w:fldChar w:fldCharType="separate"/>
      </w:r>
      <w:r>
        <w:rPr>
          <w:lang w:eastAsia="ko-KR"/>
        </w:rPr>
        <w:t>52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3.10.3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_Toc53503864 \h </w:instrText>
      </w:r>
      <w:r>
        <w:fldChar w:fldCharType="separate"/>
      </w:r>
      <w:r>
        <w:rPr>
          <w:lang w:eastAsia="ko-KR"/>
        </w:rPr>
        <w:t>56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3.10.4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_Toc53503865 \h </w:instrText>
      </w:r>
      <w:r>
        <w:fldChar w:fldCharType="separate"/>
      </w:r>
      <w:r>
        <w:rPr>
          <w:lang w:eastAsia="ko-KR"/>
        </w:rPr>
        <w:t>56</w:t>
      </w:r>
      <w:r>
        <w:fldChar w:fldCharType="end"/>
      </w:r>
    </w:p>
    <w:p w:rsidR="00AA1F46" w:rsidRDefault="00AA1F46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t>3.11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OCR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57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3.11.1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_Toc53503867 \h </w:instrText>
      </w:r>
      <w:r>
        <w:fldChar w:fldCharType="separate"/>
      </w:r>
      <w:r>
        <w:rPr>
          <w:lang w:eastAsia="ko-KR"/>
        </w:rPr>
        <w:t>57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3.11.2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_Toc53503868 \h </w:instrText>
      </w:r>
      <w:r>
        <w:fldChar w:fldCharType="separate"/>
      </w:r>
      <w:r>
        <w:rPr>
          <w:lang w:eastAsia="ko-KR"/>
        </w:rPr>
        <w:t>57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3.11.3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_Toc53503869 \h </w:instrText>
      </w:r>
      <w:r>
        <w:fldChar w:fldCharType="separate"/>
      </w:r>
      <w:r>
        <w:rPr>
          <w:lang w:eastAsia="ko-KR"/>
        </w:rPr>
        <w:t>59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3.11.4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_Toc53503870 \h </w:instrText>
      </w:r>
      <w:r>
        <w:fldChar w:fldCharType="separate"/>
      </w:r>
      <w:r>
        <w:rPr>
          <w:lang w:eastAsia="ko-KR"/>
        </w:rPr>
        <w:t>60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3.11.5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_Toc53503871 \h </w:instrText>
      </w:r>
      <w:r>
        <w:fldChar w:fldCharType="separate"/>
      </w:r>
      <w:r>
        <w:rPr>
          <w:lang w:eastAsia="ko-KR"/>
        </w:rPr>
        <w:t>64</w:t>
      </w:r>
      <w:r>
        <w:fldChar w:fldCharType="end"/>
      </w:r>
    </w:p>
    <w:p w:rsidR="00AA1F46" w:rsidRDefault="00AA1F46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noProof/>
          <w:lang w:eastAsia="ko-KR"/>
        </w:rPr>
        <w:lastRenderedPageBreak/>
        <w:t>3.12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noProof/>
          <w:lang w:eastAsia="ko-KR"/>
        </w:rPr>
        <w:t>카메라</w:t>
      </w:r>
      <w:r>
        <w:rPr>
          <w:noProof/>
          <w:lang w:eastAsia="ko-KR"/>
        </w:rPr>
        <w:tab/>
      </w:r>
      <w:r>
        <w:rPr>
          <w:noProof/>
        </w:rPr>
        <w:fldChar w:fldCharType="begin"/>
      </w:r>
      <w:r>
        <w:rPr>
          <w:noProof/>
          <w:lang w:eastAsia="ko-KR"/>
        </w:rPr>
        <w:instrText xml:space="preserve"> PAGEREF _Toc53503872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ko-KR"/>
        </w:rPr>
        <w:t>65</w:t>
      </w:r>
      <w:r>
        <w:rPr>
          <w:noProof/>
        </w:rP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3.12.1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경로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_Toc53503873 \h </w:instrText>
      </w:r>
      <w:r>
        <w:fldChar w:fldCharType="separate"/>
      </w:r>
      <w:r>
        <w:rPr>
          <w:lang w:eastAsia="ko-KR"/>
        </w:rPr>
        <w:t>65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3.12.2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화면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_Toc53503874 \h </w:instrText>
      </w:r>
      <w:r>
        <w:fldChar w:fldCharType="separate"/>
      </w:r>
      <w:r>
        <w:rPr>
          <w:lang w:eastAsia="ko-KR"/>
        </w:rPr>
        <w:t>65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3.12.3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기능설명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_Toc53503875 \h </w:instrText>
      </w:r>
      <w:r>
        <w:fldChar w:fldCharType="separate"/>
      </w:r>
      <w:r>
        <w:rPr>
          <w:lang w:eastAsia="ko-KR"/>
        </w:rPr>
        <w:t>67</w:t>
      </w:r>
      <w:r>
        <w:fldChar w:fldCharType="end"/>
      </w:r>
    </w:p>
    <w:p w:rsidR="00AA1F46" w:rsidRDefault="00AA1F46">
      <w:pPr>
        <w:pStyle w:val="30"/>
        <w:rPr>
          <w:rFonts w:asciiTheme="minorHAnsi" w:eastAsiaTheme="minorEastAsia" w:hAnsiTheme="minorHAnsi" w:cstheme="minorBidi"/>
          <w:kern w:val="2"/>
          <w:szCs w:val="22"/>
          <w:lang w:eastAsia="ko-KR"/>
        </w:rPr>
      </w:pPr>
      <w:r w:rsidRPr="00472B7E">
        <w:rPr>
          <w:rFonts w:asciiTheme="majorHAnsi" w:eastAsiaTheme="majorHAnsi" w:hAnsiTheme="majorHAnsi"/>
          <w:lang w:eastAsia="ko-KR"/>
        </w:rPr>
        <w:t>3.12.4</w:t>
      </w:r>
      <w:r>
        <w:rPr>
          <w:rFonts w:asciiTheme="minorHAnsi" w:eastAsiaTheme="minorEastAsia" w:hAnsiTheme="minorHAnsi" w:cstheme="minorBidi"/>
          <w:kern w:val="2"/>
          <w:szCs w:val="22"/>
          <w:lang w:eastAsia="ko-KR"/>
        </w:rPr>
        <w:tab/>
      </w:r>
      <w:r w:rsidRPr="00472B7E">
        <w:rPr>
          <w:rFonts w:asciiTheme="majorHAnsi" w:eastAsiaTheme="majorHAnsi" w:hAnsiTheme="majorHAnsi"/>
          <w:lang w:eastAsia="ko-KR"/>
        </w:rPr>
        <w:t>항목설명</w:t>
      </w:r>
      <w:r>
        <w:rPr>
          <w:lang w:eastAsia="ko-KR"/>
        </w:rPr>
        <w:tab/>
      </w:r>
      <w:r>
        <w:fldChar w:fldCharType="begin"/>
      </w:r>
      <w:r>
        <w:rPr>
          <w:lang w:eastAsia="ko-KR"/>
        </w:rPr>
        <w:instrText xml:space="preserve"> PAGEREF _Toc53503876 \h </w:instrText>
      </w:r>
      <w:r>
        <w:fldChar w:fldCharType="separate"/>
      </w:r>
      <w:r>
        <w:rPr>
          <w:lang w:eastAsia="ko-KR"/>
        </w:rPr>
        <w:t>67</w:t>
      </w:r>
      <w:r>
        <w:fldChar w:fldCharType="end"/>
      </w:r>
    </w:p>
    <w:p w:rsidR="00A17152" w:rsidRPr="00DF292A" w:rsidRDefault="00556E6A">
      <w:pPr>
        <w:pStyle w:val="1"/>
        <w:numPr>
          <w:ilvl w:val="0"/>
          <w:numId w:val="0"/>
        </w:numPr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/>
          <w:b w:val="0"/>
          <w:noProof/>
          <w:kern w:val="2"/>
          <w:sz w:val="20"/>
          <w:szCs w:val="24"/>
          <w:lang w:eastAsia="ko-KR"/>
        </w:rPr>
        <w:fldChar w:fldCharType="end"/>
      </w:r>
    </w:p>
    <w:p w:rsidR="00A17152" w:rsidRPr="00DF292A" w:rsidRDefault="005024A1">
      <w:pPr>
        <w:pStyle w:val="1"/>
        <w:numPr>
          <w:ilvl w:val="0"/>
          <w:numId w:val="0"/>
        </w:numPr>
        <w:jc w:val="center"/>
        <w:rPr>
          <w:rFonts w:asciiTheme="majorHAnsi" w:eastAsiaTheme="majorHAnsi" w:hAnsiTheme="majorHAnsi"/>
          <w:lang w:eastAsia="ko-KR"/>
        </w:rPr>
      </w:pPr>
      <w:r w:rsidRPr="00DF292A">
        <w:rPr>
          <w:rFonts w:asciiTheme="majorHAnsi" w:eastAsiaTheme="majorHAnsi" w:hAnsiTheme="majorHAnsi"/>
          <w:lang w:eastAsia="ko-KR"/>
        </w:rPr>
        <w:br w:type="page"/>
      </w:r>
      <w:bookmarkStart w:id="0" w:name="_Toc3799967"/>
      <w:bookmarkStart w:id="1" w:name="_Toc535667256"/>
      <w:bookmarkStart w:id="2" w:name="_Toc535667359"/>
      <w:bookmarkStart w:id="3" w:name="_Toc536614751"/>
      <w:bookmarkStart w:id="4" w:name="_Toc348428"/>
      <w:bookmarkStart w:id="5" w:name="_Toc53503809"/>
      <w:r w:rsidRPr="00DF292A">
        <w:rPr>
          <w:rFonts w:asciiTheme="majorHAnsi" w:eastAsiaTheme="majorHAnsi" w:hAnsiTheme="majorHAnsi" w:hint="eastAsia"/>
          <w:lang w:eastAsia="ko-KR"/>
        </w:rPr>
        <w:lastRenderedPageBreak/>
        <w:t xml:space="preserve">사용자 </w:t>
      </w:r>
      <w:r w:rsidR="0057100B">
        <w:rPr>
          <w:rFonts w:asciiTheme="majorHAnsi" w:eastAsiaTheme="majorHAnsi" w:hAnsiTheme="majorHAnsi" w:hint="eastAsia"/>
          <w:lang w:eastAsia="ko-KR"/>
        </w:rPr>
        <w:t>메뉴</w:t>
      </w:r>
      <w:r w:rsidRPr="00DF292A">
        <w:rPr>
          <w:rFonts w:asciiTheme="majorHAnsi" w:eastAsiaTheme="majorHAnsi" w:hAnsiTheme="majorHAnsi" w:hint="eastAsia"/>
          <w:lang w:eastAsia="ko-KR"/>
        </w:rPr>
        <w:t>얼</w:t>
      </w:r>
      <w:bookmarkEnd w:id="0"/>
      <w:bookmarkEnd w:id="5"/>
    </w:p>
    <w:p w:rsidR="00A17152" w:rsidRPr="00DF292A" w:rsidRDefault="00006361">
      <w:pPr>
        <w:pStyle w:val="1"/>
        <w:rPr>
          <w:rFonts w:asciiTheme="majorHAnsi" w:eastAsiaTheme="majorHAnsi" w:hAnsiTheme="majorHAnsi"/>
          <w:lang w:eastAsia="ko-KR"/>
        </w:rPr>
      </w:pPr>
      <w:bookmarkStart w:id="6" w:name="_Toc53503810"/>
      <w:bookmarkEnd w:id="1"/>
      <w:bookmarkEnd w:id="2"/>
      <w:bookmarkEnd w:id="3"/>
      <w:bookmarkEnd w:id="4"/>
      <w:r>
        <w:rPr>
          <w:rFonts w:asciiTheme="majorHAnsi" w:eastAsiaTheme="majorHAnsi" w:hAnsiTheme="majorHAnsi" w:hint="eastAsia"/>
          <w:lang w:eastAsia="ko-KR"/>
        </w:rPr>
        <w:t>K</w:t>
      </w:r>
      <w:r>
        <w:rPr>
          <w:rFonts w:asciiTheme="majorHAnsi" w:eastAsiaTheme="majorHAnsi" w:hAnsiTheme="majorHAnsi"/>
          <w:lang w:eastAsia="ko-KR"/>
        </w:rPr>
        <w:t xml:space="preserve">TMOS </w:t>
      </w:r>
      <w:r>
        <w:rPr>
          <w:rFonts w:asciiTheme="majorHAnsi" w:eastAsiaTheme="majorHAnsi" w:hAnsiTheme="majorHAnsi" w:hint="eastAsia"/>
          <w:lang w:eastAsia="ko-KR"/>
        </w:rPr>
        <w:t>무선망 네트워크장비 운용관리 시스템</w:t>
      </w:r>
      <w:bookmarkEnd w:id="6"/>
    </w:p>
    <w:p w:rsidR="00A17152" w:rsidRDefault="005024A1">
      <w:pPr>
        <w:pStyle w:val="2"/>
        <w:rPr>
          <w:rFonts w:asciiTheme="majorHAnsi" w:eastAsiaTheme="majorHAnsi" w:hAnsiTheme="majorHAnsi"/>
          <w:lang w:eastAsia="ko-KR"/>
        </w:rPr>
      </w:pPr>
      <w:bookmarkStart w:id="7" w:name="_Toc348429"/>
      <w:bookmarkStart w:id="8" w:name="_Toc535667257"/>
      <w:bookmarkStart w:id="9" w:name="_Toc535667360"/>
      <w:bookmarkStart w:id="10" w:name="_Toc536614752"/>
      <w:bookmarkStart w:id="11" w:name="_Toc53503811"/>
      <w:r w:rsidRPr="00DF292A">
        <w:rPr>
          <w:rFonts w:asciiTheme="majorHAnsi" w:eastAsiaTheme="majorHAnsi" w:hAnsiTheme="majorHAnsi" w:hint="eastAsia"/>
          <w:lang w:eastAsia="ko-KR"/>
        </w:rPr>
        <w:t>개요</w:t>
      </w:r>
      <w:bookmarkEnd w:id="7"/>
      <w:bookmarkEnd w:id="11"/>
    </w:p>
    <w:p w:rsidR="00277E73" w:rsidRPr="00DF292A" w:rsidRDefault="00277E73" w:rsidP="00277E73">
      <w:pPr>
        <w:numPr>
          <w:ilvl w:val="0"/>
          <w:numId w:val="5"/>
        </w:numPr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현장 업무의 효율화와 프로세스 개선을 위한 온라인(웹,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모바일)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기반의 업무환경 구축</w:t>
      </w:r>
    </w:p>
    <w:p w:rsidR="00A17152" w:rsidRPr="00DF292A" w:rsidRDefault="005024A1">
      <w:pPr>
        <w:pStyle w:val="2"/>
        <w:rPr>
          <w:rFonts w:asciiTheme="majorHAnsi" w:eastAsiaTheme="majorHAnsi" w:hAnsiTheme="majorHAnsi"/>
          <w:lang w:eastAsia="ko-KR"/>
        </w:rPr>
      </w:pPr>
      <w:bookmarkStart w:id="12" w:name="_Toc348430"/>
      <w:bookmarkStart w:id="13" w:name="_Toc53503812"/>
      <w:r w:rsidRPr="00DF292A">
        <w:rPr>
          <w:rFonts w:asciiTheme="majorHAnsi" w:eastAsiaTheme="majorHAnsi" w:hAnsiTheme="majorHAnsi" w:hint="eastAsia"/>
          <w:lang w:eastAsia="ko-KR"/>
        </w:rPr>
        <w:t>시스템 개발 목적</w:t>
      </w:r>
      <w:bookmarkEnd w:id="8"/>
      <w:bookmarkEnd w:id="9"/>
      <w:bookmarkEnd w:id="10"/>
      <w:bookmarkEnd w:id="12"/>
      <w:bookmarkEnd w:id="13"/>
    </w:p>
    <w:p w:rsidR="00A17152" w:rsidRDefault="00277E73" w:rsidP="005024A1">
      <w:pPr>
        <w:numPr>
          <w:ilvl w:val="0"/>
          <w:numId w:val="5"/>
        </w:numPr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현장 종합정보 현행화</w:t>
      </w:r>
    </w:p>
    <w:p w:rsidR="00277E73" w:rsidRDefault="00277E73" w:rsidP="005024A1">
      <w:pPr>
        <w:numPr>
          <w:ilvl w:val="0"/>
          <w:numId w:val="5"/>
        </w:numPr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업무 효율성 증대 및 간소화</w:t>
      </w:r>
    </w:p>
    <w:p w:rsidR="00277E73" w:rsidRDefault="00277E73" w:rsidP="005024A1">
      <w:pPr>
        <w:numPr>
          <w:ilvl w:val="0"/>
          <w:numId w:val="5"/>
        </w:numPr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근로 개선으로 인한 비용절감</w:t>
      </w:r>
    </w:p>
    <w:p w:rsidR="00A17152" w:rsidRPr="00AA1F46" w:rsidRDefault="00277E73" w:rsidP="00AA1F46">
      <w:pPr>
        <w:numPr>
          <w:ilvl w:val="0"/>
          <w:numId w:val="5"/>
        </w:numPr>
        <w:rPr>
          <w:rFonts w:asciiTheme="majorHAnsi" w:eastAsiaTheme="majorHAnsi" w:hAnsiTheme="majorHAnsi" w:hint="eastAsia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업무 누수 현상 감소</w:t>
      </w:r>
    </w:p>
    <w:p w:rsidR="00A17152" w:rsidRPr="00DF292A" w:rsidRDefault="00A17152">
      <w:pPr>
        <w:rPr>
          <w:rFonts w:asciiTheme="majorHAnsi" w:eastAsiaTheme="majorHAnsi" w:hAnsiTheme="majorHAnsi"/>
          <w:lang w:eastAsia="ko-KR"/>
        </w:rPr>
      </w:pPr>
    </w:p>
    <w:p w:rsidR="00A17152" w:rsidRPr="009244F1" w:rsidRDefault="005024A1" w:rsidP="009244F1">
      <w:pPr>
        <w:pStyle w:val="1"/>
        <w:rPr>
          <w:rFonts w:asciiTheme="majorHAnsi" w:eastAsiaTheme="majorHAnsi" w:hAnsiTheme="majorHAnsi"/>
          <w:lang w:eastAsia="ko-KR"/>
        </w:rPr>
      </w:pPr>
      <w:bookmarkStart w:id="14" w:name="_Toc348432"/>
      <w:bookmarkStart w:id="15" w:name="_Toc53503813"/>
      <w:r w:rsidRPr="009244F1">
        <w:rPr>
          <w:rFonts w:asciiTheme="majorHAnsi" w:eastAsiaTheme="majorHAnsi" w:hAnsiTheme="majorHAnsi" w:hint="eastAsia"/>
          <w:lang w:eastAsia="ko-KR"/>
        </w:rPr>
        <w:t>메뉴 구조도</w:t>
      </w:r>
      <w:bookmarkEnd w:id="14"/>
      <w:bookmarkEnd w:id="15"/>
    </w:p>
    <w:p w:rsidR="00A17152" w:rsidRPr="00DF292A" w:rsidRDefault="00A97358">
      <w:pPr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0F927D0E" wp14:editId="78D9E425">
            <wp:extent cx="5943600" cy="274256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52" w:rsidRPr="00DF292A" w:rsidRDefault="005024A1">
      <w:pPr>
        <w:pStyle w:val="1"/>
        <w:rPr>
          <w:rFonts w:asciiTheme="majorHAnsi" w:eastAsiaTheme="majorHAnsi" w:hAnsiTheme="majorHAnsi"/>
          <w:lang w:eastAsia="ko-KR"/>
        </w:rPr>
      </w:pPr>
      <w:bookmarkStart w:id="16" w:name="_Toc348434"/>
      <w:bookmarkStart w:id="17" w:name="_Toc53503814"/>
      <w:r w:rsidRPr="00DF292A">
        <w:rPr>
          <w:rFonts w:asciiTheme="majorHAnsi" w:eastAsiaTheme="majorHAnsi" w:hAnsiTheme="majorHAnsi" w:hint="eastAsia"/>
          <w:lang w:eastAsia="ko-KR"/>
        </w:rPr>
        <w:lastRenderedPageBreak/>
        <w:t>화면 설명</w:t>
      </w:r>
      <w:bookmarkEnd w:id="16"/>
      <w:bookmarkEnd w:id="17"/>
    </w:p>
    <w:p w:rsidR="00A17152" w:rsidRPr="00DF292A" w:rsidRDefault="009244F1">
      <w:pPr>
        <w:pStyle w:val="2"/>
        <w:rPr>
          <w:rFonts w:asciiTheme="majorHAnsi" w:eastAsiaTheme="majorHAnsi" w:hAnsiTheme="majorHAnsi"/>
          <w:lang w:eastAsia="ko-KR"/>
        </w:rPr>
      </w:pPr>
      <w:bookmarkStart w:id="18" w:name="_Toc53503815"/>
      <w:r>
        <w:rPr>
          <w:rFonts w:asciiTheme="majorHAnsi" w:eastAsiaTheme="majorHAnsi" w:hAnsiTheme="majorHAnsi" w:hint="eastAsia"/>
          <w:lang w:eastAsia="ko-KR"/>
        </w:rPr>
        <w:t>로그인</w:t>
      </w:r>
      <w:bookmarkEnd w:id="18"/>
    </w:p>
    <w:p w:rsidR="00A17152" w:rsidRPr="00DF292A" w:rsidRDefault="005024A1">
      <w:pPr>
        <w:pStyle w:val="3"/>
        <w:rPr>
          <w:rFonts w:asciiTheme="majorHAnsi" w:eastAsiaTheme="majorHAnsi" w:hAnsiTheme="majorHAnsi"/>
          <w:lang w:eastAsia="ko-KR"/>
        </w:rPr>
      </w:pPr>
      <w:bookmarkStart w:id="19" w:name="_Toc53503816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19"/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A17152" w:rsidRPr="00DF292A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A17152" w:rsidRPr="00DF292A" w:rsidRDefault="0076155C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7EBF662" wp14:editId="548CC6BC">
                  <wp:extent cx="2260941" cy="39719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113" cy="399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152" w:rsidRPr="00DF292A" w:rsidRDefault="00A17152">
      <w:pPr>
        <w:rPr>
          <w:rFonts w:asciiTheme="majorHAnsi" w:eastAsiaTheme="majorHAnsi" w:hAnsiTheme="majorHAnsi"/>
          <w:lang w:eastAsia="ko-KR"/>
        </w:rPr>
      </w:pPr>
    </w:p>
    <w:p w:rsidR="00A17152" w:rsidRPr="00DF292A" w:rsidRDefault="005024A1">
      <w:pPr>
        <w:pStyle w:val="3"/>
        <w:rPr>
          <w:rFonts w:asciiTheme="majorHAnsi" w:eastAsiaTheme="majorHAnsi" w:hAnsiTheme="majorHAnsi"/>
          <w:lang w:eastAsia="ko-KR"/>
        </w:rPr>
      </w:pPr>
      <w:bookmarkStart w:id="20" w:name="_Toc53503817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20"/>
    </w:p>
    <w:p w:rsidR="00A17152" w:rsidRPr="00DF292A" w:rsidRDefault="00460815" w:rsidP="00460815">
      <w:pPr>
        <w:pStyle w:val="TableContent-Left10"/>
        <w:numPr>
          <w:ilvl w:val="0"/>
          <w:numId w:val="5"/>
        </w:numPr>
      </w:pPr>
      <w:r>
        <w:rPr>
          <w:rFonts w:hint="eastAsia"/>
        </w:rPr>
        <w:t xml:space="preserve">로그인 </w:t>
      </w:r>
      <w:r>
        <w:t xml:space="preserve">: </w:t>
      </w:r>
      <w:r>
        <w:rPr>
          <w:rFonts w:hint="eastAsia"/>
        </w:rPr>
        <w:t>앱을 실행한 후 아이디,</w:t>
      </w:r>
      <w:r>
        <w:t xml:space="preserve"> </w:t>
      </w:r>
      <w:r>
        <w:rPr>
          <w:rFonts w:hint="eastAsia"/>
        </w:rPr>
        <w:t>비밀번호 입력 후 로그인 함</w:t>
      </w:r>
    </w:p>
    <w:p w:rsidR="00A17152" w:rsidRPr="00DF292A" w:rsidRDefault="005024A1">
      <w:pPr>
        <w:pStyle w:val="3"/>
        <w:rPr>
          <w:rFonts w:asciiTheme="majorHAnsi" w:eastAsiaTheme="majorHAnsi" w:hAnsiTheme="majorHAnsi"/>
          <w:lang w:eastAsia="ko-KR"/>
        </w:rPr>
      </w:pPr>
      <w:bookmarkStart w:id="21" w:name="_Toc53503818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21"/>
    </w:p>
    <w:p w:rsidR="00A17152" w:rsidRPr="00DF292A" w:rsidRDefault="009244F1" w:rsidP="0060169D">
      <w:pPr>
        <w:pStyle w:val="TableContent-Left10"/>
        <w:numPr>
          <w:ilvl w:val="0"/>
          <w:numId w:val="7"/>
        </w:numPr>
      </w:pPr>
      <w:r>
        <w:rPr>
          <w:rFonts w:hint="eastAsia"/>
        </w:rPr>
        <w:t>북부/남부</w:t>
      </w:r>
      <w:r w:rsidR="005024A1" w:rsidRPr="00DF292A">
        <w:rPr>
          <w:rFonts w:hint="eastAsia"/>
        </w:rPr>
        <w:t xml:space="preserve">  : </w:t>
      </w:r>
      <w:r>
        <w:rPr>
          <w:rFonts w:hint="eastAsia"/>
        </w:rPr>
        <w:t>남부와 북부 구분</w:t>
      </w:r>
    </w:p>
    <w:p w:rsidR="009244F1" w:rsidRDefault="009244F1" w:rsidP="0060169D">
      <w:pPr>
        <w:pStyle w:val="TableContent-Left10"/>
        <w:numPr>
          <w:ilvl w:val="0"/>
          <w:numId w:val="7"/>
        </w:numPr>
      </w:pPr>
      <w:r w:rsidRPr="009244F1">
        <w:rPr>
          <w:rFonts w:hint="eastAsia"/>
        </w:rPr>
        <w:t>아이디</w:t>
      </w:r>
      <w:r w:rsidR="005024A1" w:rsidRPr="009244F1">
        <w:rPr>
          <w:rFonts w:hint="eastAsia"/>
        </w:rPr>
        <w:t xml:space="preserve"> : </w:t>
      </w:r>
      <w:r w:rsidR="00D95AC3">
        <w:rPr>
          <w:rFonts w:hint="eastAsia"/>
        </w:rPr>
        <w:t>아이디 입력</w:t>
      </w:r>
    </w:p>
    <w:p w:rsidR="009244F1" w:rsidRDefault="009244F1" w:rsidP="0060169D">
      <w:pPr>
        <w:pStyle w:val="TableContent-Left10"/>
        <w:numPr>
          <w:ilvl w:val="0"/>
          <w:numId w:val="7"/>
        </w:numPr>
      </w:pPr>
      <w:r w:rsidRPr="009244F1">
        <w:rPr>
          <w:rFonts w:hint="eastAsia"/>
        </w:rPr>
        <w:t xml:space="preserve">비밀번호 </w:t>
      </w:r>
      <w:r w:rsidR="005024A1" w:rsidRPr="009244F1">
        <w:rPr>
          <w:rFonts w:hint="eastAsia"/>
        </w:rPr>
        <w:t xml:space="preserve">: </w:t>
      </w:r>
      <w:r w:rsidR="00D95AC3">
        <w:rPr>
          <w:rFonts w:hint="eastAsia"/>
        </w:rPr>
        <w:t>비밀번호 입력</w:t>
      </w:r>
    </w:p>
    <w:p w:rsidR="009244F1" w:rsidRDefault="009244F1" w:rsidP="0060169D">
      <w:pPr>
        <w:pStyle w:val="TableContent-Left10"/>
        <w:numPr>
          <w:ilvl w:val="0"/>
          <w:numId w:val="7"/>
        </w:numPr>
      </w:pPr>
      <w:r>
        <w:rPr>
          <w:rFonts w:hint="eastAsia"/>
        </w:rPr>
        <w:t>아이디/비밀번호 저장</w:t>
      </w:r>
      <w:r w:rsidR="00875128">
        <w:rPr>
          <w:rFonts w:hint="eastAsia"/>
        </w:rPr>
        <w:t xml:space="preserve"> :</w:t>
      </w:r>
      <w:r w:rsidR="00875128">
        <w:t xml:space="preserve"> </w:t>
      </w:r>
      <w:r w:rsidR="00875128">
        <w:rPr>
          <w:rFonts w:hint="eastAsia"/>
        </w:rPr>
        <w:t>체크박스 선택 시</w:t>
      </w:r>
      <w:r w:rsidR="00875128">
        <w:t xml:space="preserve"> </w:t>
      </w:r>
      <w:r w:rsidR="00875128">
        <w:rPr>
          <w:rFonts w:hint="eastAsia"/>
        </w:rPr>
        <w:t>아이디/비밀번호 정보를 저장함</w:t>
      </w:r>
    </w:p>
    <w:p w:rsidR="00FA3B65" w:rsidRPr="00FA3B65" w:rsidRDefault="009244F1" w:rsidP="0060169D">
      <w:pPr>
        <w:pStyle w:val="TableContent-Left10"/>
        <w:numPr>
          <w:ilvl w:val="0"/>
          <w:numId w:val="7"/>
        </w:numPr>
      </w:pPr>
      <w:r>
        <w:rPr>
          <w:rFonts w:hint="eastAsia"/>
        </w:rPr>
        <w:t>로그</w:t>
      </w:r>
      <w:r w:rsidR="00FA3B65">
        <w:rPr>
          <w:rFonts w:hint="eastAsia"/>
        </w:rPr>
        <w:t>인</w:t>
      </w:r>
      <w:r w:rsidR="00875128">
        <w:rPr>
          <w:rFonts w:hint="eastAsia"/>
        </w:rPr>
        <w:t xml:space="preserve"> :</w:t>
      </w:r>
      <w:r w:rsidR="00875128">
        <w:t xml:space="preserve"> </w:t>
      </w:r>
      <w:r w:rsidR="00875128">
        <w:rPr>
          <w:rFonts w:hint="eastAsia"/>
        </w:rPr>
        <w:t xml:space="preserve">선택 시 </w:t>
      </w:r>
      <w:r w:rsidR="00FD620C">
        <w:rPr>
          <w:rFonts w:hint="eastAsia"/>
        </w:rPr>
        <w:t>로그인 되며</w:t>
      </w:r>
      <w:r w:rsidR="00875128">
        <w:rPr>
          <w:rFonts w:hint="eastAsia"/>
        </w:rPr>
        <w:t xml:space="preserve"> 메인 화면 이동</w:t>
      </w:r>
    </w:p>
    <w:p w:rsidR="00A17152" w:rsidRPr="00460815" w:rsidRDefault="00D95AC3">
      <w:pPr>
        <w:pStyle w:val="2"/>
        <w:rPr>
          <w:rFonts w:asciiTheme="majorHAnsi" w:eastAsiaTheme="majorHAnsi" w:hAnsiTheme="majorHAnsi"/>
          <w:b w:val="0"/>
          <w:bCs/>
          <w:lang w:eastAsia="ko-KR"/>
        </w:rPr>
      </w:pPr>
      <w:bookmarkStart w:id="22" w:name="_Toc53503819"/>
      <w:r w:rsidRPr="00460815">
        <w:rPr>
          <w:rFonts w:asciiTheme="majorHAnsi" w:eastAsiaTheme="majorHAnsi" w:hAnsiTheme="majorHAnsi" w:hint="eastAsia"/>
          <w:b w:val="0"/>
          <w:bCs/>
          <w:lang w:eastAsia="ko-KR"/>
        </w:rPr>
        <w:lastRenderedPageBreak/>
        <w:t>메뉴</w:t>
      </w:r>
      <w:bookmarkEnd w:id="22"/>
    </w:p>
    <w:p w:rsidR="00A17152" w:rsidRDefault="009244F1" w:rsidP="00517EB5">
      <w:pPr>
        <w:pStyle w:val="3"/>
        <w:rPr>
          <w:rFonts w:asciiTheme="majorHAnsi" w:eastAsiaTheme="majorHAnsi" w:hAnsiTheme="majorHAnsi"/>
          <w:lang w:eastAsia="ko-KR"/>
        </w:rPr>
      </w:pPr>
      <w:bookmarkStart w:id="23" w:name="_Toc53503820"/>
      <w:r w:rsidRPr="00517EB5">
        <w:rPr>
          <w:rFonts w:asciiTheme="majorHAnsi" w:eastAsiaTheme="majorHAnsi" w:hAnsiTheme="majorHAnsi" w:hint="eastAsia"/>
          <w:lang w:eastAsia="ko-KR"/>
        </w:rPr>
        <w:t>경로</w:t>
      </w:r>
      <w:bookmarkEnd w:id="23"/>
      <w:r w:rsidRPr="00517EB5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033461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메뉴</w:t>
      </w:r>
    </w:p>
    <w:p w:rsidR="00260F80" w:rsidRPr="00260F80" w:rsidRDefault="00260F80" w:rsidP="00260F80">
      <w:pPr>
        <w:rPr>
          <w:lang w:eastAsia="ko-KR"/>
        </w:rPr>
      </w:pPr>
    </w:p>
    <w:p w:rsidR="009244F1" w:rsidRPr="009244F1" w:rsidRDefault="009244F1" w:rsidP="009244F1">
      <w:pPr>
        <w:pStyle w:val="3"/>
        <w:rPr>
          <w:lang w:eastAsia="ko-KR"/>
        </w:rPr>
      </w:pPr>
      <w:bookmarkStart w:id="24" w:name="_Toc53503821"/>
      <w:r>
        <w:rPr>
          <w:rFonts w:hint="eastAsia"/>
          <w:lang w:eastAsia="ko-KR"/>
        </w:rPr>
        <w:t>화면</w:t>
      </w:r>
      <w:bookmarkEnd w:id="24"/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A17152" w:rsidRPr="00DF292A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A17152" w:rsidRPr="00DF292A" w:rsidRDefault="009D7184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25" w:name="_Hlk51949732"/>
            <w:r>
              <w:rPr>
                <w:noProof/>
              </w:rPr>
              <w:drawing>
                <wp:inline distT="0" distB="0" distL="0" distR="0" wp14:anchorId="19C13C66" wp14:editId="68CF93DF">
                  <wp:extent cx="2705100" cy="4760013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46" cy="476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5"/>
    </w:tbl>
    <w:p w:rsidR="00A17152" w:rsidRPr="00DF292A" w:rsidRDefault="00A17152">
      <w:pPr>
        <w:rPr>
          <w:rFonts w:asciiTheme="majorHAnsi" w:eastAsiaTheme="majorHAnsi" w:hAnsiTheme="majorHAnsi"/>
          <w:lang w:eastAsia="ko-KR"/>
        </w:rPr>
      </w:pPr>
    </w:p>
    <w:p w:rsidR="00A17152" w:rsidRPr="00DF292A" w:rsidRDefault="005024A1">
      <w:pPr>
        <w:pStyle w:val="3"/>
        <w:rPr>
          <w:rFonts w:asciiTheme="majorHAnsi" w:eastAsiaTheme="majorHAnsi" w:hAnsiTheme="majorHAnsi"/>
          <w:lang w:eastAsia="ko-KR"/>
        </w:rPr>
      </w:pPr>
      <w:bookmarkStart w:id="26" w:name="_Toc53503822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26"/>
    </w:p>
    <w:p w:rsidR="00C949FD" w:rsidRDefault="00460815" w:rsidP="00460815">
      <w:pPr>
        <w:pStyle w:val="TableContent-Left10"/>
        <w:numPr>
          <w:ilvl w:val="0"/>
          <w:numId w:val="6"/>
        </w:numPr>
      </w:pPr>
      <w:r>
        <w:rPr>
          <w:rFonts w:hint="eastAsia"/>
        </w:rPr>
        <w:t>메인 화면에서 좌측상단의 삼선아이콘을 선택함</w:t>
      </w:r>
    </w:p>
    <w:p w:rsidR="00C949FD" w:rsidRDefault="00460815" w:rsidP="008C1DB9">
      <w:pPr>
        <w:pStyle w:val="TableContent-Left10"/>
        <w:numPr>
          <w:ilvl w:val="0"/>
          <w:numId w:val="6"/>
        </w:numPr>
      </w:pPr>
      <w:r>
        <w:rPr>
          <w:rFonts w:hint="eastAsia"/>
        </w:rPr>
        <w:t xml:space="preserve">메뉴가 좌측에서 우측으로 들어오며 각 메뉴를 선택하면 해당 메뉴로 이동함 </w:t>
      </w:r>
    </w:p>
    <w:p w:rsidR="00C949FD" w:rsidRDefault="00C949FD" w:rsidP="00C949FD">
      <w:pPr>
        <w:pStyle w:val="3"/>
        <w:rPr>
          <w:rFonts w:asciiTheme="majorHAnsi" w:eastAsiaTheme="majorHAnsi" w:hAnsiTheme="majorHAnsi"/>
          <w:lang w:eastAsia="ko-KR"/>
        </w:rPr>
      </w:pPr>
      <w:bookmarkStart w:id="27" w:name="_Toc53503823"/>
      <w:r w:rsidRPr="00DF292A">
        <w:rPr>
          <w:rFonts w:asciiTheme="majorHAnsi" w:eastAsiaTheme="majorHAnsi" w:hAnsiTheme="majorHAnsi" w:hint="eastAsia"/>
          <w:lang w:eastAsia="ko-KR"/>
        </w:rPr>
        <w:lastRenderedPageBreak/>
        <w:t>항목설명</w:t>
      </w:r>
      <w:bookmarkEnd w:id="27"/>
    </w:p>
    <w:p w:rsidR="00C949FD" w:rsidRDefault="00C949F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아이디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접속한 아이디 정보 표기</w:t>
      </w:r>
    </w:p>
    <w:p w:rsidR="00C949FD" w:rsidRDefault="00C949F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로그아웃 :</w:t>
      </w:r>
      <w:r>
        <w:rPr>
          <w:lang w:eastAsia="ko-KR"/>
        </w:rPr>
        <w:t xml:space="preserve"> </w:t>
      </w:r>
      <w:r w:rsidR="00A61E7D">
        <w:rPr>
          <w:rFonts w:hint="eastAsia"/>
          <w:lang w:eastAsia="ko-KR"/>
        </w:rPr>
        <w:t xml:space="preserve">선택 시 로그아웃 여부를 묻는 팝업이 뜨며 확인 선택 시 </w:t>
      </w:r>
      <w:r w:rsidR="004363A2">
        <w:rPr>
          <w:rFonts w:hint="eastAsia"/>
          <w:lang w:eastAsia="ko-KR"/>
        </w:rPr>
        <w:t>로그아웃 되며</w:t>
      </w:r>
      <w:r w:rsidR="00A61E7D">
        <w:rPr>
          <w:rFonts w:hint="eastAsia"/>
          <w:lang w:eastAsia="ko-KR"/>
        </w:rPr>
        <w:t xml:space="preserve"> </w:t>
      </w:r>
      <w:r w:rsidR="004363A2">
        <w:rPr>
          <w:rFonts w:hint="eastAsia"/>
          <w:lang w:eastAsia="ko-KR"/>
        </w:rPr>
        <w:t>메인 화면</w:t>
      </w:r>
      <w:r w:rsidR="00A61E7D">
        <w:rPr>
          <w:rFonts w:hint="eastAsia"/>
          <w:lang w:eastAsia="ko-KR"/>
        </w:rPr>
        <w:t xml:space="preserve">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국소정보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국소정보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정기점검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정기점검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인수시험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인수시험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부대 시설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부대시설 검색 화면 이동</w:t>
      </w:r>
    </w:p>
    <w:p w:rsidR="00FD620C" w:rsidRDefault="00FD620C" w:rsidP="00FD620C">
      <w:pPr>
        <w:pStyle w:val="af9"/>
        <w:ind w:leftChars="0" w:left="705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 </w:t>
      </w:r>
      <w:r>
        <w:rPr>
          <w:rFonts w:hint="eastAsia"/>
          <w:lang w:eastAsia="ko-KR"/>
        </w:rPr>
        <w:t>협력사</w:t>
      </w:r>
      <w:r w:rsidR="00E120B3">
        <w:rPr>
          <w:rFonts w:hint="eastAsia"/>
          <w:lang w:eastAsia="ko-KR"/>
        </w:rPr>
        <w:t xml:space="preserve"> 계정 </w:t>
      </w:r>
      <w:r>
        <w:rPr>
          <w:rFonts w:hint="eastAsia"/>
          <w:lang w:eastAsia="ko-KR"/>
        </w:rPr>
        <w:t>부대시설메뉴만 보임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위험국소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위험국소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긴급복구물자관리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긴급복구물자관리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전기안전점검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전기안전점검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통합 지도 검색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지도 검색 화면 이동</w:t>
      </w:r>
    </w:p>
    <w:p w:rsidR="00A61E7D" w:rsidRDefault="00A61E7D" w:rsidP="00D87764">
      <w:pPr>
        <w:pStyle w:val="af9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버전정보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 사용하고 있는 앱의 버전 정보 표기</w:t>
      </w:r>
    </w:p>
    <w:p w:rsidR="00106768" w:rsidRDefault="00106768" w:rsidP="00106768">
      <w:pPr>
        <w:rPr>
          <w:lang w:eastAsia="ko-KR"/>
        </w:rPr>
      </w:pPr>
    </w:p>
    <w:p w:rsidR="00106768" w:rsidRDefault="00106768" w:rsidP="00106768">
      <w:pPr>
        <w:pStyle w:val="2"/>
        <w:rPr>
          <w:rFonts w:asciiTheme="majorHAnsi" w:eastAsiaTheme="majorHAnsi" w:hAnsiTheme="majorHAnsi"/>
          <w:lang w:eastAsia="ko-KR"/>
        </w:rPr>
      </w:pPr>
      <w:bookmarkStart w:id="28" w:name="_Toc53503824"/>
      <w:r>
        <w:rPr>
          <w:rFonts w:asciiTheme="majorHAnsi" w:eastAsiaTheme="majorHAnsi" w:hAnsiTheme="majorHAnsi" w:hint="eastAsia"/>
          <w:lang w:eastAsia="ko-KR"/>
        </w:rPr>
        <w:t>통합 지도 검색</w:t>
      </w:r>
      <w:bookmarkEnd w:id="28"/>
    </w:p>
    <w:p w:rsidR="00260F80" w:rsidRDefault="00DA6429" w:rsidP="00260F80">
      <w:pPr>
        <w:pStyle w:val="3"/>
        <w:rPr>
          <w:rFonts w:asciiTheme="majorHAnsi" w:eastAsiaTheme="majorHAnsi" w:hAnsiTheme="majorHAnsi"/>
          <w:lang w:eastAsia="ko-KR"/>
        </w:rPr>
      </w:pPr>
      <w:bookmarkStart w:id="29" w:name="_Toc53503825"/>
      <w:r>
        <w:rPr>
          <w:rFonts w:asciiTheme="majorHAnsi" w:eastAsiaTheme="majorHAnsi" w:hAnsiTheme="majorHAnsi" w:hint="eastAsia"/>
          <w:lang w:eastAsia="ko-KR"/>
        </w:rPr>
        <w:t>경로</w:t>
      </w:r>
      <w:bookmarkEnd w:id="29"/>
    </w:p>
    <w:p w:rsidR="00260F80" w:rsidRPr="00033461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통합 지도 검색</w:t>
      </w:r>
    </w:p>
    <w:p w:rsidR="00260F80" w:rsidRPr="00260F80" w:rsidRDefault="00260F80" w:rsidP="00260F80">
      <w:pPr>
        <w:rPr>
          <w:lang w:eastAsia="ko-KR"/>
        </w:rPr>
      </w:pPr>
    </w:p>
    <w:p w:rsidR="008A1618" w:rsidRPr="00DF292A" w:rsidRDefault="008A1618" w:rsidP="008A1618">
      <w:pPr>
        <w:pStyle w:val="3"/>
        <w:rPr>
          <w:rFonts w:asciiTheme="majorHAnsi" w:eastAsiaTheme="majorHAnsi" w:hAnsiTheme="majorHAnsi"/>
          <w:lang w:eastAsia="ko-KR"/>
        </w:rPr>
      </w:pPr>
      <w:bookmarkStart w:id="30" w:name="_Toc53503826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30"/>
    </w:p>
    <w:p w:rsidR="008A1618" w:rsidRPr="008A1618" w:rsidRDefault="008A1618" w:rsidP="008A1618">
      <w:pPr>
        <w:rPr>
          <w:lang w:eastAsia="ko-KR"/>
        </w:rPr>
      </w:pPr>
    </w:p>
    <w:p w:rsidR="00106768" w:rsidRPr="00C949FD" w:rsidRDefault="00106768" w:rsidP="00106768">
      <w:pPr>
        <w:rPr>
          <w:lang w:eastAsia="ko-KR"/>
        </w:rPr>
      </w:pPr>
    </w:p>
    <w:p w:rsidR="00C949FD" w:rsidRDefault="00C949FD" w:rsidP="00C949FD">
      <w:pPr>
        <w:rPr>
          <w:lang w:eastAsia="ko-KR"/>
        </w:rPr>
      </w:pPr>
    </w:p>
    <w:p w:rsidR="00C949FD" w:rsidRDefault="00C949FD" w:rsidP="00C949FD">
      <w:pPr>
        <w:pStyle w:val="af9"/>
        <w:ind w:leftChars="0" w:left="705"/>
        <w:rPr>
          <w:lang w:eastAsia="ko-KR"/>
        </w:rPr>
      </w:pPr>
    </w:p>
    <w:p w:rsidR="00C949FD" w:rsidRPr="00C949FD" w:rsidRDefault="00C949FD" w:rsidP="00C949F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8A1618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8A1618" w:rsidRPr="00DF292A" w:rsidRDefault="001F2387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31" w:name="_Hlk51949843"/>
            <w:r>
              <w:rPr>
                <w:noProof/>
              </w:rPr>
              <w:lastRenderedPageBreak/>
              <w:drawing>
                <wp:inline distT="0" distB="0" distL="0" distR="0" wp14:anchorId="0844E988" wp14:editId="647871D7">
                  <wp:extent cx="4638675" cy="4087865"/>
                  <wp:effectExtent l="0" t="0" r="0" b="825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295" cy="410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56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805956" w:rsidRDefault="00BE7C49" w:rsidP="00AF6333">
            <w:pPr>
              <w:rPr>
                <w:noProof/>
              </w:rPr>
            </w:pPr>
            <w:bookmarkStart w:id="32" w:name="_Hlk52961948"/>
            <w:r>
              <w:rPr>
                <w:noProof/>
              </w:rPr>
              <w:lastRenderedPageBreak/>
              <w:drawing>
                <wp:inline distT="0" distB="0" distL="0" distR="0" wp14:anchorId="468FD88B" wp14:editId="769835CB">
                  <wp:extent cx="2686050" cy="4754223"/>
                  <wp:effectExtent l="0" t="0" r="0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59" cy="476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2"/>
      <w:tr w:rsidR="00BE7C49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BE7C49" w:rsidRDefault="00BE7C49" w:rsidP="00AF633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4065" wp14:editId="122AC518">
                  <wp:extent cx="5042202" cy="4419600"/>
                  <wp:effectExtent l="0" t="0" r="635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127" cy="442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143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954143" w:rsidRDefault="00BE7C49" w:rsidP="00AF633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7F0046" wp14:editId="0B5E2AC0">
                  <wp:extent cx="2714625" cy="482917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1"/>
    </w:tbl>
    <w:p w:rsidR="00BE7C49" w:rsidRPr="00BE7C49" w:rsidRDefault="00BE7C49" w:rsidP="00BE7C49">
      <w:pPr>
        <w:rPr>
          <w:lang w:eastAsia="ko-KR"/>
        </w:rPr>
      </w:pPr>
    </w:p>
    <w:p w:rsidR="008A1618" w:rsidRDefault="008A1618" w:rsidP="00BE7C49">
      <w:pPr>
        <w:pStyle w:val="3"/>
        <w:rPr>
          <w:lang w:eastAsia="ko-KR"/>
        </w:rPr>
      </w:pPr>
      <w:bookmarkStart w:id="33" w:name="_Toc53503827"/>
      <w:r w:rsidRPr="00DF292A">
        <w:rPr>
          <w:rFonts w:hint="eastAsia"/>
          <w:lang w:eastAsia="ko-KR"/>
        </w:rPr>
        <w:t>기능설명</w:t>
      </w:r>
      <w:bookmarkEnd w:id="33"/>
    </w:p>
    <w:p w:rsidR="00600EFC" w:rsidRDefault="008C1DB9" w:rsidP="008C1DB9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주소(읍/면/동)을 입력하여 검색함</w:t>
      </w:r>
    </w:p>
    <w:p w:rsidR="008C1DB9" w:rsidRDefault="008C1DB9" w:rsidP="008C1DB9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카테고리를 선택하여 해당 장비에 대해 검색함</w:t>
      </w:r>
    </w:p>
    <w:p w:rsidR="00BE7C49" w:rsidRDefault="00FD620C" w:rsidP="00BE7C49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레이어 팝업에서</w:t>
      </w:r>
      <w:r w:rsidR="008C1DB9">
        <w:rPr>
          <w:rFonts w:hint="eastAsia"/>
          <w:lang w:eastAsia="ko-KR"/>
        </w:rPr>
        <w:t xml:space="preserve"> 장비 및 검사종류 선택</w:t>
      </w:r>
      <w:r w:rsidR="000704FF">
        <w:rPr>
          <w:rFonts w:hint="eastAsia"/>
          <w:lang w:eastAsia="ko-KR"/>
        </w:rPr>
        <w:t>함</w:t>
      </w:r>
    </w:p>
    <w:p w:rsidR="008A1618" w:rsidRDefault="008A1618" w:rsidP="008A1618">
      <w:pPr>
        <w:pStyle w:val="3"/>
        <w:rPr>
          <w:rFonts w:asciiTheme="majorHAnsi" w:eastAsiaTheme="majorHAnsi" w:hAnsiTheme="majorHAnsi"/>
          <w:lang w:eastAsia="ko-KR"/>
        </w:rPr>
      </w:pPr>
      <w:bookmarkStart w:id="34" w:name="_Toc53503828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34"/>
    </w:p>
    <w:p w:rsidR="00C64EBE" w:rsidRDefault="00805956" w:rsidP="00D87764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통합 지도 검색 </w:t>
      </w:r>
      <w:r>
        <w:rPr>
          <w:lang w:eastAsia="ko-KR"/>
        </w:rPr>
        <w:t xml:space="preserve">: </w:t>
      </w:r>
      <w:r w:rsidR="00C64EBE">
        <w:rPr>
          <w:rFonts w:hint="eastAsia"/>
          <w:lang w:eastAsia="ko-KR"/>
        </w:rPr>
        <w:t>통합 지도 검색 화면 접속 시 내 위치만 표시됨</w:t>
      </w:r>
    </w:p>
    <w:p w:rsidR="00805956" w:rsidRDefault="00805956" w:rsidP="00805956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내 위치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현재 내 위치를 표시하며 통합 지도 검색 화면 접속 시 내 위치만 표시됨</w:t>
      </w:r>
    </w:p>
    <w:p w:rsidR="00805956" w:rsidRDefault="00805956" w:rsidP="00805956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</w:t>
      </w:r>
      <w:r>
        <w:rPr>
          <w:rFonts w:hint="eastAsia"/>
          <w:lang w:eastAsia="ko-KR"/>
        </w:rPr>
        <w:t>다른 지역의 지도에서 내 위치 터치 시 현재 위치로 지도 이동함</w:t>
      </w:r>
    </w:p>
    <w:p w:rsidR="00524538" w:rsidRPr="00524538" w:rsidRDefault="00524538" w:rsidP="00524538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주소 검색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주소(읍</w:t>
      </w:r>
      <w:r w:rsidR="003B209C"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면</w:t>
      </w:r>
      <w:r w:rsidR="003B209C"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동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입력 후 검색결과 확인할 수 있음</w:t>
      </w:r>
    </w:p>
    <w:p w:rsidR="00805956" w:rsidRDefault="00805956" w:rsidP="00805956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장비 카테고리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전체 혹은 위험국소,</w:t>
      </w:r>
      <w:r>
        <w:rPr>
          <w:lang w:eastAsia="ko-KR"/>
        </w:rPr>
        <w:t xml:space="preserve"> 5G, </w:t>
      </w:r>
      <w:r>
        <w:rPr>
          <w:rFonts w:hint="eastAsia"/>
          <w:lang w:eastAsia="ko-KR"/>
        </w:rPr>
        <w:t>L</w:t>
      </w:r>
      <w:r>
        <w:rPr>
          <w:lang w:eastAsia="ko-KR"/>
        </w:rPr>
        <w:t>TE, 3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중계기 선택해 검색결과 확인할 수 있음</w:t>
      </w:r>
    </w:p>
    <w:p w:rsidR="00395915" w:rsidRDefault="00395915" w:rsidP="00805956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위험국소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위험국소 마커는 빨간색으로 표시됨</w:t>
      </w:r>
    </w:p>
    <w:p w:rsidR="00954143" w:rsidRDefault="00AF6333" w:rsidP="00D87764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검색결과</w:t>
      </w:r>
      <w:r w:rsidR="002C7DA4">
        <w:rPr>
          <w:lang w:eastAsia="ko-KR"/>
        </w:rPr>
        <w:t xml:space="preserve"> </w:t>
      </w:r>
      <w:r w:rsidR="00F301C1">
        <w:rPr>
          <w:lang w:eastAsia="ko-KR"/>
        </w:rPr>
        <w:t xml:space="preserve">: </w:t>
      </w:r>
      <w:r w:rsidR="00F301C1">
        <w:rPr>
          <w:rFonts w:hint="eastAsia"/>
          <w:lang w:eastAsia="ko-KR"/>
        </w:rPr>
        <w:t>검</w:t>
      </w:r>
      <w:r w:rsidR="002C7DA4">
        <w:rPr>
          <w:rFonts w:hint="eastAsia"/>
          <w:lang w:eastAsia="ko-KR"/>
        </w:rPr>
        <w:t>색한 주소에 대한 결과 리스트 확인</w:t>
      </w:r>
    </w:p>
    <w:p w:rsidR="00F301C1" w:rsidRDefault="00954143" w:rsidP="00D87764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주소 선택 </w:t>
      </w:r>
      <w:r>
        <w:rPr>
          <w:lang w:eastAsia="ko-KR"/>
        </w:rPr>
        <w:t xml:space="preserve">: </w:t>
      </w:r>
      <w:r w:rsidR="00F301C1">
        <w:rPr>
          <w:rFonts w:hint="eastAsia"/>
          <w:lang w:eastAsia="ko-KR"/>
        </w:rPr>
        <w:t>주소 선택 시 지도 위치 이동</w:t>
      </w:r>
    </w:p>
    <w:p w:rsidR="009548A5" w:rsidRDefault="009548A5" w:rsidP="00954143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지도 레이어 팝업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건물에 있는 시설 보유 현황 확인</w:t>
      </w:r>
      <w:r w:rsidR="002B3721">
        <w:rPr>
          <w:rFonts w:hint="eastAsia"/>
          <w:lang w:eastAsia="ko-KR"/>
        </w:rPr>
        <w:t xml:space="preserve"> 및 </w:t>
      </w:r>
      <w:r>
        <w:rPr>
          <w:rFonts w:hint="eastAsia"/>
          <w:lang w:eastAsia="ko-KR"/>
        </w:rPr>
        <w:t xml:space="preserve">시설 </w:t>
      </w:r>
      <w:r w:rsidR="004363A2">
        <w:rPr>
          <w:rFonts w:hint="eastAsia"/>
          <w:lang w:eastAsia="ko-KR"/>
        </w:rPr>
        <w:t>선택</w:t>
      </w:r>
      <w:r w:rsidR="004363A2">
        <w:rPr>
          <w:lang w:eastAsia="ko-KR"/>
        </w:rPr>
        <w:t>해</w:t>
      </w:r>
      <w:r w:rsidR="00187FA4">
        <w:rPr>
          <w:rFonts w:hint="eastAsia"/>
          <w:lang w:eastAsia="ko-KR"/>
        </w:rPr>
        <w:t xml:space="preserve"> 진행하고자 하는 업무 메뉴 선택 시 해당 업무의 장비 목록으로 이동</w:t>
      </w:r>
    </w:p>
    <w:p w:rsidR="00DB3C58" w:rsidRDefault="00DB3C58" w:rsidP="00DB3C58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>위험국소~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중계기 카테고리를 선택한 경우 </w:t>
      </w:r>
      <w:r w:rsidR="00FD620C">
        <w:rPr>
          <w:rFonts w:hint="eastAsia"/>
          <w:lang w:eastAsia="ko-KR"/>
        </w:rPr>
        <w:t>레이어 팝업에서</w:t>
      </w:r>
      <w:r>
        <w:rPr>
          <w:rFonts w:hint="eastAsia"/>
          <w:lang w:eastAsia="ko-KR"/>
        </w:rPr>
        <w:t xml:space="preserve"> 해당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장비의 개수만 확인할 수 있음</w:t>
      </w:r>
    </w:p>
    <w:p w:rsidR="00D50F0F" w:rsidRPr="00AF6333" w:rsidRDefault="00D50F0F" w:rsidP="00954143">
      <w:pPr>
        <w:pStyle w:val="af9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시설 보유 현황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 위치에 있는 장비 카테고리의 개수 표시</w:t>
      </w:r>
    </w:p>
    <w:p w:rsidR="008A1618" w:rsidRDefault="008A1618" w:rsidP="008A1618">
      <w:pPr>
        <w:rPr>
          <w:lang w:eastAsia="ko-KR"/>
        </w:rPr>
      </w:pPr>
    </w:p>
    <w:p w:rsidR="008A1618" w:rsidRDefault="008A1618" w:rsidP="008A1618">
      <w:pPr>
        <w:pStyle w:val="2"/>
        <w:rPr>
          <w:rFonts w:asciiTheme="majorHAnsi" w:eastAsiaTheme="majorHAnsi" w:hAnsiTheme="majorHAnsi"/>
          <w:lang w:eastAsia="ko-KR"/>
        </w:rPr>
      </w:pPr>
      <w:bookmarkStart w:id="35" w:name="_Toc53503829"/>
      <w:r>
        <w:rPr>
          <w:rFonts w:asciiTheme="majorHAnsi" w:eastAsiaTheme="majorHAnsi" w:hAnsiTheme="majorHAnsi" w:hint="eastAsia"/>
          <w:lang w:eastAsia="ko-KR"/>
        </w:rPr>
        <w:t>국소정보</w:t>
      </w:r>
      <w:bookmarkEnd w:id="35"/>
    </w:p>
    <w:p w:rsidR="008A1618" w:rsidRDefault="00DA6429" w:rsidP="008A1618">
      <w:pPr>
        <w:pStyle w:val="3"/>
        <w:rPr>
          <w:rFonts w:asciiTheme="majorHAnsi" w:eastAsiaTheme="majorHAnsi" w:hAnsiTheme="majorHAnsi"/>
          <w:lang w:eastAsia="ko-KR"/>
        </w:rPr>
      </w:pPr>
      <w:bookmarkStart w:id="36" w:name="_Toc53503830"/>
      <w:r>
        <w:rPr>
          <w:rFonts w:asciiTheme="majorHAnsi" w:eastAsiaTheme="majorHAnsi" w:hAnsiTheme="majorHAnsi" w:hint="eastAsia"/>
          <w:lang w:eastAsia="ko-KR"/>
        </w:rPr>
        <w:t>경로</w:t>
      </w:r>
      <w:bookmarkEnd w:id="36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국소정보</w:t>
      </w:r>
    </w:p>
    <w:p w:rsidR="00DA6429" w:rsidRDefault="00DA6429" w:rsidP="00DA6429">
      <w:pPr>
        <w:pStyle w:val="3"/>
        <w:rPr>
          <w:rFonts w:asciiTheme="majorHAnsi" w:eastAsiaTheme="majorHAnsi" w:hAnsiTheme="majorHAnsi"/>
          <w:lang w:eastAsia="ko-KR"/>
        </w:rPr>
      </w:pPr>
      <w:bookmarkStart w:id="37" w:name="_Toc53503831"/>
      <w:r w:rsidRPr="00DF292A">
        <w:rPr>
          <w:rFonts w:asciiTheme="majorHAnsi" w:eastAsiaTheme="majorHAnsi" w:hAnsiTheme="majorHAnsi" w:hint="eastAsia"/>
          <w:lang w:eastAsia="ko-KR"/>
        </w:rPr>
        <w:t>화면</w:t>
      </w:r>
      <w:r w:rsidR="00260F80">
        <w:rPr>
          <w:rFonts w:asciiTheme="majorHAnsi" w:eastAsiaTheme="majorHAnsi" w:hAnsiTheme="majorHAnsi"/>
          <w:lang w:eastAsia="ko-KR"/>
        </w:rPr>
        <w:t>-</w:t>
      </w:r>
      <w:r w:rsidR="006D1E2E">
        <w:rPr>
          <w:rFonts w:asciiTheme="majorHAnsi" w:eastAsiaTheme="majorHAnsi" w:hAnsiTheme="majorHAnsi"/>
          <w:lang w:eastAsia="ko-KR"/>
        </w:rPr>
        <w:t>5G, LTE, 3G</w:t>
      </w:r>
      <w:bookmarkEnd w:id="37"/>
    </w:p>
    <w:p w:rsidR="00260F80" w:rsidRPr="00260F80" w:rsidRDefault="00260F80" w:rsidP="00260F80">
      <w:pPr>
        <w:rPr>
          <w:lang w:eastAsia="ko-KR"/>
        </w:rPr>
      </w:pPr>
    </w:p>
    <w:p w:rsidR="006D1E2E" w:rsidRPr="006D1E2E" w:rsidRDefault="006D1E2E" w:rsidP="006D1E2E">
      <w:pPr>
        <w:rPr>
          <w:lang w:eastAsia="ko-KR"/>
        </w:rPr>
      </w:pPr>
    </w:p>
    <w:p w:rsidR="006D1E2E" w:rsidRPr="006D1E2E" w:rsidRDefault="006D1E2E" w:rsidP="006D1E2E">
      <w:pPr>
        <w:rPr>
          <w:lang w:eastAsia="ko-KR"/>
        </w:rPr>
      </w:pPr>
    </w:p>
    <w:p w:rsidR="00DA6429" w:rsidRPr="00DA6429" w:rsidRDefault="00DA6429" w:rsidP="00DA6429">
      <w:pPr>
        <w:rPr>
          <w:lang w:eastAsia="ko-KR"/>
        </w:rPr>
      </w:pPr>
    </w:p>
    <w:p w:rsidR="008A1618" w:rsidRPr="008A1618" w:rsidRDefault="008A1618" w:rsidP="008A1618">
      <w:pPr>
        <w:rPr>
          <w:lang w:eastAsia="ko-KR"/>
        </w:rPr>
      </w:pPr>
    </w:p>
    <w:p w:rsidR="008A1618" w:rsidRPr="008A1618" w:rsidRDefault="008A1618" w:rsidP="008A1618">
      <w:pPr>
        <w:rPr>
          <w:lang w:eastAsia="ko-KR"/>
        </w:rPr>
      </w:pPr>
    </w:p>
    <w:p w:rsidR="008A1618" w:rsidRPr="008A1618" w:rsidRDefault="008A1618" w:rsidP="008A1618">
      <w:pPr>
        <w:rPr>
          <w:lang w:eastAsia="ko-KR"/>
        </w:rPr>
      </w:pPr>
    </w:p>
    <w:p w:rsidR="008A1618" w:rsidRPr="008A1618" w:rsidRDefault="008A1618" w:rsidP="008A1618">
      <w:pPr>
        <w:rPr>
          <w:lang w:eastAsia="ko-KR"/>
        </w:rPr>
      </w:pPr>
    </w:p>
    <w:p w:rsidR="008A1618" w:rsidRPr="00DF292A" w:rsidRDefault="008A1618" w:rsidP="008A1618">
      <w:pPr>
        <w:jc w:val="both"/>
        <w:rPr>
          <w:rFonts w:asciiTheme="majorHAnsi" w:eastAsiaTheme="majorHAnsi" w:hAnsiTheme="majorHAnsi"/>
          <w:b/>
          <w:lang w:eastAsia="ko-KR"/>
        </w:rPr>
      </w:pPr>
    </w:p>
    <w:p w:rsidR="008A1618" w:rsidRPr="00DF292A" w:rsidRDefault="008A1618" w:rsidP="008A1618">
      <w:pPr>
        <w:jc w:val="both"/>
        <w:rPr>
          <w:rFonts w:asciiTheme="majorHAnsi" w:eastAsiaTheme="majorHAnsi" w:hAnsiTheme="majorHAnsi"/>
          <w:b/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8A1618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8A1618" w:rsidRPr="00DF292A" w:rsidRDefault="003F1068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38" w:name="_Hlk52802232"/>
            <w:r>
              <w:rPr>
                <w:noProof/>
              </w:rPr>
              <w:lastRenderedPageBreak/>
              <w:drawing>
                <wp:inline distT="0" distB="0" distL="0" distR="0" wp14:anchorId="46B96F5B" wp14:editId="2034E514">
                  <wp:extent cx="4440905" cy="385437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85" cy="386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8"/>
    </w:tbl>
    <w:p w:rsidR="00C949FD" w:rsidRDefault="00C949FD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3F1068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5D6D4E" wp14:editId="27139593">
                  <wp:extent cx="4572000" cy="3980329"/>
                  <wp:effectExtent l="0" t="0" r="0" b="127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648" cy="399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3F1068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1D2A78E" wp14:editId="02E7EC9D">
                  <wp:extent cx="3800475" cy="331470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540869">
      <w:pPr>
        <w:pStyle w:val="TableContent-Left10"/>
        <w:numPr>
          <w:ilvl w:val="0"/>
          <w:numId w:val="0"/>
        </w:num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3F1068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39" w:name="_Hlk52897767"/>
            <w:r>
              <w:rPr>
                <w:noProof/>
              </w:rPr>
              <w:lastRenderedPageBreak/>
              <w:drawing>
                <wp:inline distT="0" distB="0" distL="0" distR="0" wp14:anchorId="13F9D0E1" wp14:editId="1B636F5D">
                  <wp:extent cx="5657850" cy="3288665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9"/>
    </w:tbl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316612" w:rsidRDefault="00316612" w:rsidP="00805956">
      <w:pPr>
        <w:pStyle w:val="TableContent-Left10"/>
        <w:numPr>
          <w:ilvl w:val="0"/>
          <w:numId w:val="0"/>
        </w:numPr>
        <w:ind w:left="760"/>
      </w:pPr>
    </w:p>
    <w:p w:rsidR="00316612" w:rsidRDefault="00316612" w:rsidP="00805956">
      <w:pPr>
        <w:pStyle w:val="TableContent-Left10"/>
        <w:numPr>
          <w:ilvl w:val="0"/>
          <w:numId w:val="0"/>
        </w:numPr>
        <w:ind w:left="760"/>
      </w:pPr>
    </w:p>
    <w:p w:rsidR="00316612" w:rsidRDefault="00316612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81F9F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3F1068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B20D1D" wp14:editId="1BA3F2CC">
                  <wp:extent cx="4524375" cy="3924300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p w:rsidR="006D1E2E" w:rsidRDefault="006D1E2E" w:rsidP="006D1E2E">
      <w:pPr>
        <w:pStyle w:val="3"/>
        <w:rPr>
          <w:rFonts w:asciiTheme="majorHAnsi" w:eastAsiaTheme="majorHAnsi" w:hAnsiTheme="majorHAnsi"/>
          <w:lang w:eastAsia="ko-KR"/>
        </w:rPr>
      </w:pPr>
      <w:bookmarkStart w:id="40" w:name="_Toc53503832"/>
      <w:r>
        <w:rPr>
          <w:rFonts w:asciiTheme="majorHAnsi" w:eastAsiaTheme="majorHAnsi" w:hAnsiTheme="majorHAnsi" w:hint="eastAsia"/>
          <w:lang w:eastAsia="ko-KR"/>
        </w:rPr>
        <w:lastRenderedPageBreak/>
        <w:t>화면</w:t>
      </w:r>
      <w:r w:rsidR="00260F80">
        <w:rPr>
          <w:rFonts w:asciiTheme="majorHAnsi" w:eastAsiaTheme="majorHAnsi" w:hAnsiTheme="majorHAnsi"/>
          <w:lang w:eastAsia="ko-KR"/>
        </w:rPr>
        <w:t>-</w:t>
      </w:r>
      <w:r>
        <w:rPr>
          <w:rFonts w:asciiTheme="majorHAnsi" w:eastAsiaTheme="majorHAnsi" w:hAnsiTheme="majorHAnsi" w:hint="eastAsia"/>
          <w:lang w:eastAsia="ko-KR"/>
        </w:rPr>
        <w:t>중계기</w:t>
      </w:r>
      <w:bookmarkEnd w:id="40"/>
    </w:p>
    <w:p w:rsidR="006D1E2E" w:rsidRDefault="006D1E2E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81F9F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B16B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716E2E1" wp14:editId="1B4F2AF6">
                  <wp:extent cx="5038725" cy="44100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F9F" w:rsidRPr="00DF292A" w:rsidTr="00581F9F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B16B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85443F" wp14:editId="21CC79E4">
                  <wp:extent cx="5029200" cy="44100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81F9F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B16B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DAA2A" wp14:editId="00CFDAE3">
                  <wp:extent cx="5010150" cy="43719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869" w:rsidRDefault="00540869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81F9F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B16B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37F0BFD" wp14:editId="6D37F92D">
                  <wp:extent cx="4914900" cy="429240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509" cy="429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81F9F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F9F" w:rsidRPr="00DF292A" w:rsidRDefault="00B16B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000A1F" wp14:editId="3D8B2D39">
                  <wp:extent cx="5210175" cy="4547062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468" cy="455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581F9F" w:rsidRDefault="00581F9F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195FDD" w:rsidRDefault="00195FDD" w:rsidP="00805956">
      <w:pPr>
        <w:pStyle w:val="TableContent-Left10"/>
        <w:numPr>
          <w:ilvl w:val="0"/>
          <w:numId w:val="0"/>
        </w:numPr>
        <w:ind w:left="760"/>
      </w:pPr>
    </w:p>
    <w:p w:rsidR="008A1618" w:rsidRDefault="008A1618" w:rsidP="008A1618">
      <w:pPr>
        <w:pStyle w:val="3"/>
        <w:rPr>
          <w:rFonts w:asciiTheme="majorHAnsi" w:eastAsiaTheme="majorHAnsi" w:hAnsiTheme="majorHAnsi"/>
          <w:lang w:eastAsia="ko-KR"/>
        </w:rPr>
      </w:pPr>
      <w:bookmarkStart w:id="41" w:name="_Toc53503833"/>
      <w:r w:rsidRPr="00DF292A">
        <w:rPr>
          <w:rFonts w:asciiTheme="majorHAnsi" w:eastAsiaTheme="majorHAnsi" w:hAnsiTheme="majorHAnsi" w:hint="eastAsia"/>
          <w:lang w:eastAsia="ko-KR"/>
        </w:rPr>
        <w:lastRenderedPageBreak/>
        <w:t>기능설명</w:t>
      </w:r>
      <w:bookmarkEnd w:id="41"/>
      <w:r w:rsidR="006D1E2E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195FDD" w:rsidRDefault="008D419A" w:rsidP="008C1DB9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Category,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Type항목을 선택하거나 다른 항목을 입력하여 검색함</w:t>
      </w:r>
    </w:p>
    <w:p w:rsidR="008D419A" w:rsidRDefault="008D419A" w:rsidP="008C1DB9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건물정보,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출입정보,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회선정보,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전기정보,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철탑정보,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개통정보,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축전지정보,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기타 및 특이사항 입력함</w:t>
      </w:r>
    </w:p>
    <w:p w:rsidR="008A1618" w:rsidRDefault="008A1618" w:rsidP="008A1618">
      <w:pPr>
        <w:pStyle w:val="3"/>
        <w:rPr>
          <w:rFonts w:asciiTheme="majorHAnsi" w:eastAsiaTheme="majorHAnsi" w:hAnsiTheme="majorHAnsi"/>
          <w:lang w:eastAsia="ko-KR"/>
        </w:rPr>
      </w:pPr>
      <w:bookmarkStart w:id="42" w:name="_Toc53503834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r w:rsidR="00263AB4">
        <w:rPr>
          <w:rFonts w:asciiTheme="majorHAnsi" w:eastAsiaTheme="majorHAnsi" w:hAnsiTheme="majorHAnsi" w:hint="eastAsia"/>
          <w:lang w:eastAsia="ko-KR"/>
        </w:rPr>
        <w:t>-</w:t>
      </w:r>
      <w:r w:rsidR="00316612">
        <w:rPr>
          <w:rFonts w:asciiTheme="majorHAnsi" w:eastAsiaTheme="majorHAnsi" w:hAnsiTheme="majorHAnsi"/>
          <w:lang w:eastAsia="ko-KR"/>
        </w:rPr>
        <w:t>5</w:t>
      </w:r>
      <w:r w:rsidR="00316612">
        <w:rPr>
          <w:rFonts w:asciiTheme="majorHAnsi" w:eastAsiaTheme="majorHAnsi" w:hAnsiTheme="majorHAnsi" w:hint="eastAsia"/>
          <w:lang w:eastAsia="ko-KR"/>
        </w:rPr>
        <w:t>G</w:t>
      </w:r>
      <w:r w:rsidR="00316612">
        <w:rPr>
          <w:rFonts w:asciiTheme="majorHAnsi" w:eastAsiaTheme="majorHAnsi" w:hAnsiTheme="majorHAnsi"/>
          <w:lang w:eastAsia="ko-KR"/>
        </w:rPr>
        <w:t>, LTE, 3G</w:t>
      </w:r>
      <w:bookmarkEnd w:id="42"/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검색</w:t>
      </w:r>
      <w:r w:rsidRPr="00316612">
        <w:rPr>
          <w:lang w:eastAsia="ko-KR"/>
        </w:rPr>
        <w:t xml:space="preserve"> : 1개 이상 항목 입력 및 선택해야만 결과 확인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장비</w:t>
      </w:r>
      <w:r w:rsidRPr="00316612">
        <w:rPr>
          <w:lang w:eastAsia="ko-KR"/>
        </w:rPr>
        <w:t>ID, 장비명 : 직접 입력하거나 OCR버튼을 선택해 사진을 촬영해 등록할 수 있음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장비</w:t>
      </w:r>
      <w:r w:rsidRPr="00316612">
        <w:rPr>
          <w:lang w:eastAsia="ko-KR"/>
        </w:rPr>
        <w:t xml:space="preserve"> 목록 : 검색된 장비 목록 확인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동일</w:t>
      </w:r>
      <w:r w:rsidRPr="00316612">
        <w:rPr>
          <w:lang w:eastAsia="ko-KR"/>
        </w:rPr>
        <w:t xml:space="preserve"> 사이트 장비 목록 : 선택 시 동일 사이트의 장비 목록으로 이동함</w:t>
      </w:r>
    </w:p>
    <w:p w:rsidR="00316612" w:rsidRDefault="00FD620C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더 보기</w:t>
      </w:r>
      <w:r w:rsidR="00316612" w:rsidRPr="00316612">
        <w:rPr>
          <w:lang w:eastAsia="ko-KR"/>
        </w:rPr>
        <w:t xml:space="preserve"> : 선택 시 50개씩 목록을 불러옴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태그</w:t>
      </w:r>
      <w:r w:rsidRPr="00316612">
        <w:rPr>
          <w:lang w:eastAsia="ko-KR"/>
        </w:rPr>
        <w:t xml:space="preserve"> : 검색된 장비 태그 확인할 수 있으며 X버튼 선택 시 삭제됨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최종수정일</w:t>
      </w:r>
      <w:r w:rsidRPr="00316612">
        <w:rPr>
          <w:lang w:eastAsia="ko-KR"/>
        </w:rPr>
        <w:t xml:space="preserve"> : 최종수정일 </w:t>
      </w:r>
      <w:r>
        <w:rPr>
          <w:rFonts w:hint="eastAsia"/>
          <w:lang w:eastAsia="ko-KR"/>
        </w:rPr>
        <w:t xml:space="preserve">연,월,일 </w:t>
      </w:r>
      <w:r w:rsidRPr="00316612">
        <w:rPr>
          <w:lang w:eastAsia="ko-KR"/>
        </w:rPr>
        <w:t>표기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검색필터창</w:t>
      </w:r>
      <w:r w:rsidRPr="00316612">
        <w:rPr>
          <w:lang w:eastAsia="ko-KR"/>
        </w:rPr>
        <w:t xml:space="preserve"> : 동일 사이트 내에 있는 다른 장비를 검색할 수 있으며 검색 조건 입력 후 검색 버튼 선택 시 검색결과 확인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장비</w:t>
      </w:r>
      <w:r w:rsidRPr="00316612">
        <w:rPr>
          <w:lang w:eastAsia="ko-KR"/>
        </w:rPr>
        <w:t xml:space="preserve">S/N : 직접 입력하거나 OCR버튼을 </w:t>
      </w:r>
      <w:r w:rsidR="00AA1F46" w:rsidRPr="00316612">
        <w:rPr>
          <w:rFonts w:hint="eastAsia"/>
          <w:lang w:eastAsia="ko-KR"/>
        </w:rPr>
        <w:t>선택</w:t>
      </w:r>
      <w:r w:rsidR="00AA1F46" w:rsidRPr="00316612">
        <w:rPr>
          <w:lang w:eastAsia="ko-KR"/>
        </w:rPr>
        <w:t>해</w:t>
      </w:r>
      <w:r w:rsidRPr="00316612">
        <w:rPr>
          <w:lang w:eastAsia="ko-KR"/>
        </w:rPr>
        <w:t xml:space="preserve"> 사진을 촬영해 등록할 수 있음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장비정보</w:t>
      </w:r>
      <w:r w:rsidRPr="00316612">
        <w:rPr>
          <w:lang w:eastAsia="ko-KR"/>
        </w:rPr>
        <w:t>(RU, RIU) : PN/PCI 항목 추가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건물정보</w:t>
      </w:r>
      <w:r w:rsidRPr="00316612">
        <w:rPr>
          <w:lang w:eastAsia="ko-KR"/>
        </w:rPr>
        <w:t>(RU, DU, RIU) : 도서지역여부 추가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전기정보</w:t>
      </w:r>
      <w:r w:rsidRPr="00316612">
        <w:rPr>
          <w:lang w:eastAsia="ko-KR"/>
        </w:rPr>
        <w:t>(RU, RIU) : 1차 차단기제조사, 2차 차단기제조사, 3차 차단기제조사, 4차 차단기제조사 추가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회선정보</w:t>
      </w:r>
      <w:r w:rsidRPr="00316612">
        <w:rPr>
          <w:lang w:eastAsia="ko-KR"/>
        </w:rPr>
        <w:t>(RU, DU, RIU) : 항목명 변경</w:t>
      </w:r>
    </w:p>
    <w:p w:rsidR="00437E76" w:rsidRDefault="00437E76" w:rsidP="00437E76">
      <w:pPr>
        <w:pStyle w:val="af9"/>
        <w:rPr>
          <w:lang w:eastAsia="ko-KR"/>
        </w:rPr>
      </w:pPr>
      <w:r>
        <w:rPr>
          <w:rFonts w:hint="eastAsia"/>
          <w:lang w:eastAsia="ko-KR"/>
        </w:rPr>
        <w:t>-</w:t>
      </w:r>
      <w:r w:rsidRPr="00437E76">
        <w:t xml:space="preserve"> </w:t>
      </w:r>
      <w:r>
        <w:rPr>
          <w:lang w:eastAsia="ko-KR"/>
        </w:rPr>
        <w:t>FDF 선번1(FDF BAY) -&gt; FDF 선번1(BAY-SHELF-PORT)</w:t>
      </w:r>
    </w:p>
    <w:p w:rsidR="00437E76" w:rsidRDefault="00437E76" w:rsidP="00437E76">
      <w:pPr>
        <w:pStyle w:val="af9"/>
        <w:rPr>
          <w:lang w:eastAsia="ko-KR"/>
        </w:rPr>
      </w:pPr>
      <w:r>
        <w:rPr>
          <w:lang w:eastAsia="ko-KR"/>
        </w:rPr>
        <w:t>- FDF 선번2(FDF BAY) -&gt; FDF 선번2(BAY-SHELF-PORT)</w:t>
      </w:r>
    </w:p>
    <w:p w:rsidR="00437E76" w:rsidRDefault="00437E76" w:rsidP="00437E76">
      <w:pPr>
        <w:pStyle w:val="af9"/>
        <w:rPr>
          <w:lang w:eastAsia="ko-KR"/>
        </w:rPr>
      </w:pPr>
      <w:r>
        <w:rPr>
          <w:lang w:eastAsia="ko-KR"/>
        </w:rPr>
        <w:t>- FDF 선번3(FDF BAY) -&gt; FDF 선번3(BAY-SHELF-PORT)</w:t>
      </w:r>
    </w:p>
    <w:p w:rsidR="00437E76" w:rsidRDefault="00437E76" w:rsidP="00437E76">
      <w:pPr>
        <w:pStyle w:val="af9"/>
        <w:rPr>
          <w:lang w:eastAsia="ko-KR"/>
        </w:rPr>
      </w:pPr>
      <w:r>
        <w:rPr>
          <w:lang w:eastAsia="ko-KR"/>
        </w:rPr>
        <w:t>- DU MUX 번호(광MUX BAY) -&gt; MUX 선번(BAY-SHELF-SLOT)</w:t>
      </w:r>
    </w:p>
    <w:p w:rsidR="00D55295" w:rsidRPr="00D55295" w:rsidRDefault="00D55295" w:rsidP="00D55295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축전지정보</w:t>
      </w:r>
      <w:r w:rsidRPr="00316612">
        <w:rPr>
          <w:lang w:eastAsia="ko-KR"/>
        </w:rPr>
        <w:t>(RU, RIU) : 용량, 종류, 제조사, 제조일자(대개체일자), 내부저항1cell, 내부저항2cell, 내부저항3cell, 내부저항4cell 추가</w:t>
      </w:r>
    </w:p>
    <w:p w:rsid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 w:rsidRPr="00316612">
        <w:rPr>
          <w:rFonts w:hint="eastAsia"/>
          <w:lang w:eastAsia="ko-KR"/>
        </w:rPr>
        <w:t>카메라</w:t>
      </w:r>
      <w:r w:rsidRPr="00316612">
        <w:rPr>
          <w:lang w:eastAsia="ko-KR"/>
        </w:rPr>
        <w:t xml:space="preserve"> : 카메라로 직접 촬영하거나 갤러리에서 선택해 등록할 수 있음</w:t>
      </w:r>
    </w:p>
    <w:p w:rsidR="0075116C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취소</w:t>
      </w:r>
      <w:r>
        <w:rPr>
          <w:lang w:eastAsia="ko-KR"/>
        </w:rPr>
        <w:t xml:space="preserve"> : </w:t>
      </w:r>
      <w:r w:rsidR="0075116C" w:rsidRPr="0075116C">
        <w:rPr>
          <w:rFonts w:hint="eastAsia"/>
          <w:lang w:eastAsia="ko-KR"/>
        </w:rPr>
        <w:t>데이터</w:t>
      </w:r>
      <w:r w:rsidR="0075116C" w:rsidRPr="0075116C">
        <w:rPr>
          <w:lang w:eastAsia="ko-KR"/>
        </w:rPr>
        <w:t xml:space="preserve"> 손실 안내 팝업에서 확인 선택 시 입력한 저장되지 않고 리스트 화면 이동</w:t>
      </w:r>
    </w:p>
    <w:p w:rsidR="0075116C" w:rsidRDefault="0075116C" w:rsidP="0075116C">
      <w:pPr>
        <w:ind w:left="4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</w:t>
      </w:r>
      <w:r>
        <w:rPr>
          <w:rFonts w:hint="eastAsia"/>
          <w:lang w:eastAsia="ko-KR"/>
        </w:rPr>
        <w:t>취소 선택 시 팝업 닫힘</w:t>
      </w:r>
    </w:p>
    <w:p w:rsidR="00316612" w:rsidRPr="00316612" w:rsidRDefault="00316612" w:rsidP="00316612">
      <w:pPr>
        <w:pStyle w:val="af9"/>
        <w:numPr>
          <w:ilvl w:val="0"/>
          <w:numId w:val="2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확인</w:t>
      </w:r>
      <w:r>
        <w:rPr>
          <w:lang w:eastAsia="ko-KR"/>
        </w:rPr>
        <w:t xml:space="preserve"> : 저장 후 장비 목록 화면으로 이동</w:t>
      </w:r>
    </w:p>
    <w:p w:rsidR="00316612" w:rsidRDefault="00316612" w:rsidP="00316612">
      <w:pPr>
        <w:pStyle w:val="3"/>
        <w:rPr>
          <w:rFonts w:asciiTheme="majorHAnsi" w:eastAsiaTheme="majorHAnsi" w:hAnsiTheme="majorHAnsi"/>
          <w:lang w:eastAsia="ko-KR"/>
        </w:rPr>
      </w:pPr>
      <w:bookmarkStart w:id="43" w:name="_Toc53503835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r w:rsidR="00263AB4">
        <w:rPr>
          <w:rFonts w:asciiTheme="majorHAnsi" w:eastAsiaTheme="majorHAnsi" w:hAnsiTheme="majorHAnsi" w:hint="eastAsia"/>
          <w:lang w:eastAsia="ko-KR"/>
        </w:rPr>
        <w:t>-</w:t>
      </w:r>
      <w:r>
        <w:rPr>
          <w:rFonts w:asciiTheme="majorHAnsi" w:eastAsiaTheme="majorHAnsi" w:hAnsiTheme="majorHAnsi" w:hint="eastAsia"/>
          <w:lang w:eastAsia="ko-KR"/>
        </w:rPr>
        <w:t>중계기</w:t>
      </w:r>
      <w:bookmarkEnd w:id="43"/>
    </w:p>
    <w:p w:rsidR="00082A89" w:rsidRDefault="00082A89" w:rsidP="00082A89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검색</w:t>
      </w:r>
      <w:r w:rsidRPr="00082A89">
        <w:rPr>
          <w:lang w:eastAsia="ko-KR"/>
        </w:rPr>
        <w:t xml:space="preserve"> : 1개 이상 항목 입력 및 선택해야만 결과 확인</w:t>
      </w:r>
    </w:p>
    <w:p w:rsidR="00082A89" w:rsidRDefault="00082A89" w:rsidP="00082A89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장비</w:t>
      </w:r>
      <w:r w:rsidRPr="00082A89">
        <w:rPr>
          <w:lang w:eastAsia="ko-KR"/>
        </w:rPr>
        <w:t xml:space="preserve">ID, 장비명 : 직접 입력하거나 OCR버튼을 </w:t>
      </w:r>
      <w:r w:rsidR="00AA1F46" w:rsidRPr="00082A89">
        <w:rPr>
          <w:rFonts w:hint="eastAsia"/>
          <w:lang w:eastAsia="ko-KR"/>
        </w:rPr>
        <w:t>선택</w:t>
      </w:r>
      <w:r w:rsidR="00AA1F46" w:rsidRPr="00082A89">
        <w:rPr>
          <w:lang w:eastAsia="ko-KR"/>
        </w:rPr>
        <w:t>해</w:t>
      </w:r>
      <w:r w:rsidRPr="00082A89">
        <w:rPr>
          <w:lang w:eastAsia="ko-KR"/>
        </w:rPr>
        <w:t xml:space="preserve"> 사진을 촬영해 등록할 수 있음</w:t>
      </w:r>
    </w:p>
    <w:p w:rsidR="00082A89" w:rsidRDefault="00082A89" w:rsidP="00082A89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lastRenderedPageBreak/>
        <w:t>장비</w:t>
      </w:r>
      <w:r w:rsidRPr="00082A89">
        <w:rPr>
          <w:lang w:eastAsia="ko-KR"/>
        </w:rPr>
        <w:t xml:space="preserve"> 목록 : 검색된 장비 목록 확인</w:t>
      </w:r>
    </w:p>
    <w:p w:rsidR="00316612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동일</w:t>
      </w:r>
      <w:r w:rsidRPr="00082A89">
        <w:rPr>
          <w:lang w:eastAsia="ko-KR"/>
        </w:rPr>
        <w:t xml:space="preserve"> 사이트 장비 목록 : 선택 시 동일 사이트의 장비 목록으로 이동함</w:t>
      </w:r>
    </w:p>
    <w:p w:rsidR="00082A89" w:rsidRDefault="00FD620C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더 보기</w:t>
      </w:r>
      <w:r w:rsidR="00082A89" w:rsidRPr="00082A89">
        <w:rPr>
          <w:lang w:eastAsia="ko-KR"/>
        </w:rPr>
        <w:t xml:space="preserve"> : 선택 시 50개씩 목록을 불러옴</w:t>
      </w:r>
    </w:p>
    <w:p w:rsidR="00316612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태그</w:t>
      </w:r>
      <w:r w:rsidRPr="00082A89">
        <w:rPr>
          <w:lang w:eastAsia="ko-KR"/>
        </w:rPr>
        <w:t xml:space="preserve"> : 검색된 장비 태그 확인할 수 있으며 X버튼 선택 시 삭제됨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최종수정일</w:t>
      </w:r>
      <w:r w:rsidRPr="00082A89">
        <w:rPr>
          <w:lang w:eastAsia="ko-KR"/>
        </w:rPr>
        <w:t xml:space="preserve"> : 최종수정일 연,월,일 표기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검색필터창</w:t>
      </w:r>
      <w:r w:rsidRPr="00082A89">
        <w:rPr>
          <w:lang w:eastAsia="ko-KR"/>
        </w:rPr>
        <w:t xml:space="preserve"> : 동일 사이트 내에 있는 다른 장비를 검색할 수 있으며 검색 조건 입력 후 검색 버튼 선택 시 검색결과 확인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장비</w:t>
      </w:r>
      <w:r w:rsidRPr="00082A89">
        <w:rPr>
          <w:lang w:eastAsia="ko-KR"/>
        </w:rPr>
        <w:t xml:space="preserve">S/N : 직접 입력하거나 OCR버튼을 </w:t>
      </w:r>
      <w:r w:rsidR="00AA1F46" w:rsidRPr="00082A89">
        <w:rPr>
          <w:rFonts w:hint="eastAsia"/>
          <w:lang w:eastAsia="ko-KR"/>
        </w:rPr>
        <w:t>선택</w:t>
      </w:r>
      <w:r w:rsidR="00AA1F46" w:rsidRPr="00082A89">
        <w:rPr>
          <w:lang w:eastAsia="ko-KR"/>
        </w:rPr>
        <w:t>해</w:t>
      </w:r>
      <w:r w:rsidRPr="00082A89">
        <w:rPr>
          <w:lang w:eastAsia="ko-KR"/>
        </w:rPr>
        <w:t xml:space="preserve"> 사진을 촬영해 등록할 수 있음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장비정보</w:t>
      </w:r>
      <w:r w:rsidRPr="00082A89">
        <w:rPr>
          <w:lang w:eastAsia="ko-KR"/>
        </w:rPr>
        <w:t xml:space="preserve"> : 닉네임</w:t>
      </w:r>
      <w:r w:rsidR="005B3B8D">
        <w:rPr>
          <w:lang w:eastAsia="ko-KR"/>
        </w:rPr>
        <w:t xml:space="preserve"> </w:t>
      </w:r>
      <w:r w:rsidRPr="00082A89">
        <w:rPr>
          <w:lang w:eastAsia="ko-KR"/>
        </w:rPr>
        <w:t>항목 추가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건물정보</w:t>
      </w:r>
      <w:r w:rsidRPr="00082A89">
        <w:rPr>
          <w:lang w:eastAsia="ko-KR"/>
        </w:rPr>
        <w:t xml:space="preserve"> : 도서지역여부 추가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전기정보</w:t>
      </w:r>
      <w:r w:rsidRPr="00082A89">
        <w:rPr>
          <w:lang w:eastAsia="ko-KR"/>
        </w:rPr>
        <w:t xml:space="preserve"> : 1차 차단기제조사, 2차 차단기제조사, 3차 차단기제조사, 4차 차단기제조사 추가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축전지정보</w:t>
      </w:r>
      <w:r w:rsidRPr="00082A89">
        <w:rPr>
          <w:lang w:eastAsia="ko-KR"/>
        </w:rPr>
        <w:t xml:space="preserve"> : 용량, 종류, 제조사, 제조일자(대개체일자), 내부저항1cell, 내부저항2cell, 내부저항3cell, 내부저항4cell 추가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카메라</w:t>
      </w:r>
      <w:r w:rsidRPr="00082A89">
        <w:rPr>
          <w:lang w:eastAsia="ko-KR"/>
        </w:rPr>
        <w:t xml:space="preserve"> : 카메라로 직접 촬영하거나 갤러리에서 선택해 등록할 수 있음</w:t>
      </w:r>
    </w:p>
    <w:p w:rsidR="00814DAC" w:rsidRDefault="00082A89" w:rsidP="00814DAC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취소</w:t>
      </w:r>
      <w:r w:rsidRPr="00082A89">
        <w:rPr>
          <w:lang w:eastAsia="ko-KR"/>
        </w:rPr>
        <w:t xml:space="preserve"> : </w:t>
      </w:r>
      <w:r w:rsidR="00814DAC" w:rsidRPr="0075116C">
        <w:rPr>
          <w:rFonts w:hint="eastAsia"/>
          <w:lang w:eastAsia="ko-KR"/>
        </w:rPr>
        <w:t>데이터</w:t>
      </w:r>
      <w:r w:rsidR="00814DAC" w:rsidRPr="0075116C">
        <w:rPr>
          <w:lang w:eastAsia="ko-KR"/>
        </w:rPr>
        <w:t xml:space="preserve"> 손실 안내 팝업에서 확인 선택 시 입력한 저장되지 않고 리스트 화면 이동</w:t>
      </w:r>
    </w:p>
    <w:p w:rsidR="00814DAC" w:rsidRDefault="00814DAC" w:rsidP="00814DAC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</w:t>
      </w:r>
      <w:r>
        <w:rPr>
          <w:rFonts w:hint="eastAsia"/>
          <w:lang w:eastAsia="ko-KR"/>
        </w:rPr>
        <w:t>취소 선택 시 팝업 닫힘</w:t>
      </w:r>
    </w:p>
    <w:p w:rsidR="00082A89" w:rsidRDefault="00082A89" w:rsidP="00316612">
      <w:pPr>
        <w:pStyle w:val="af9"/>
        <w:numPr>
          <w:ilvl w:val="0"/>
          <w:numId w:val="30"/>
        </w:numPr>
        <w:ind w:leftChars="0"/>
        <w:rPr>
          <w:lang w:eastAsia="ko-KR"/>
        </w:rPr>
      </w:pPr>
      <w:r w:rsidRPr="00082A89">
        <w:rPr>
          <w:rFonts w:hint="eastAsia"/>
          <w:lang w:eastAsia="ko-KR"/>
        </w:rPr>
        <w:t>확인</w:t>
      </w:r>
      <w:r w:rsidRPr="00082A89">
        <w:rPr>
          <w:lang w:eastAsia="ko-KR"/>
        </w:rPr>
        <w:t xml:space="preserve"> : 저장 후 장비 목록 화면으로 이동</w:t>
      </w:r>
    </w:p>
    <w:p w:rsidR="00316612" w:rsidRPr="00316612" w:rsidRDefault="00316612" w:rsidP="00316612">
      <w:pPr>
        <w:rPr>
          <w:lang w:eastAsia="ko-KR"/>
        </w:rPr>
      </w:pPr>
    </w:p>
    <w:p w:rsidR="00BE1DA5" w:rsidRDefault="00BE1DA5" w:rsidP="0060169D">
      <w:pPr>
        <w:pStyle w:val="TableContent-Left10"/>
        <w:numPr>
          <w:ilvl w:val="0"/>
          <w:numId w:val="0"/>
        </w:numPr>
        <w:ind w:left="760"/>
      </w:pPr>
    </w:p>
    <w:p w:rsidR="004002CC" w:rsidRDefault="004002CC" w:rsidP="004002CC">
      <w:pPr>
        <w:pStyle w:val="2"/>
        <w:rPr>
          <w:rFonts w:asciiTheme="majorHAnsi" w:eastAsiaTheme="majorHAnsi" w:hAnsiTheme="majorHAnsi"/>
          <w:lang w:eastAsia="ko-KR"/>
        </w:rPr>
      </w:pPr>
      <w:bookmarkStart w:id="44" w:name="_Toc53503836"/>
      <w:r>
        <w:rPr>
          <w:rFonts w:asciiTheme="majorHAnsi" w:eastAsiaTheme="majorHAnsi" w:hAnsiTheme="majorHAnsi" w:hint="eastAsia"/>
          <w:lang w:eastAsia="ko-KR"/>
        </w:rPr>
        <w:t>정기점검</w:t>
      </w:r>
      <w:bookmarkEnd w:id="44"/>
    </w:p>
    <w:p w:rsidR="002A53F2" w:rsidRDefault="002A53F2" w:rsidP="002A53F2">
      <w:pPr>
        <w:pStyle w:val="3"/>
        <w:rPr>
          <w:rFonts w:asciiTheme="majorHAnsi" w:eastAsiaTheme="majorHAnsi" w:hAnsiTheme="majorHAnsi"/>
          <w:lang w:eastAsia="ko-KR"/>
        </w:rPr>
      </w:pPr>
      <w:bookmarkStart w:id="45" w:name="_Toc53503837"/>
      <w:r>
        <w:rPr>
          <w:rFonts w:asciiTheme="majorHAnsi" w:eastAsiaTheme="majorHAnsi" w:hAnsiTheme="majorHAnsi" w:hint="eastAsia"/>
          <w:lang w:eastAsia="ko-KR"/>
        </w:rPr>
        <w:t>경로</w:t>
      </w:r>
      <w:bookmarkEnd w:id="45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정기점검</w:t>
      </w:r>
    </w:p>
    <w:p w:rsidR="002A53F2" w:rsidRDefault="002A53F2" w:rsidP="002A53F2">
      <w:pPr>
        <w:pStyle w:val="3"/>
        <w:rPr>
          <w:rFonts w:asciiTheme="majorHAnsi" w:eastAsiaTheme="majorHAnsi" w:hAnsiTheme="majorHAnsi"/>
          <w:lang w:eastAsia="ko-KR"/>
        </w:rPr>
      </w:pPr>
      <w:bookmarkStart w:id="46" w:name="_Toc53503838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46"/>
    </w:p>
    <w:p w:rsidR="002A53F2" w:rsidRDefault="002A53F2" w:rsidP="002A53F2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2A53F2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2A53F2" w:rsidRPr="00DF292A" w:rsidRDefault="00AD378D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2C33FE" wp14:editId="40ACB995">
                  <wp:extent cx="4700715" cy="4057650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50" cy="406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78D" w:rsidRPr="00DF292A" w:rsidTr="00AD378D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378D" w:rsidRPr="00DF292A" w:rsidRDefault="00AD378D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DAA128" wp14:editId="47C070AA">
                  <wp:extent cx="4757195" cy="4152072"/>
                  <wp:effectExtent l="0" t="0" r="5715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484" cy="415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98E" w:rsidRPr="00DF292A" w:rsidTr="00AD378D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98E" w:rsidRPr="00DF292A" w:rsidRDefault="00B7098E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43B42D" wp14:editId="4A0A37BC">
                  <wp:extent cx="4953000" cy="42767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78D" w:rsidRPr="00DF292A" w:rsidTr="00AD378D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378D" w:rsidRPr="00DF292A" w:rsidRDefault="00B7098E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F8B60A" wp14:editId="59F598AD">
                  <wp:extent cx="4581525" cy="396240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3F2" w:rsidRDefault="002A53F2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750713" w:rsidRDefault="00750713" w:rsidP="002A53F2">
      <w:pPr>
        <w:rPr>
          <w:lang w:eastAsia="ko-KR"/>
        </w:rPr>
      </w:pPr>
    </w:p>
    <w:p w:rsidR="00750713" w:rsidRDefault="00750713" w:rsidP="002A53F2">
      <w:pPr>
        <w:rPr>
          <w:lang w:eastAsia="ko-KR"/>
        </w:rPr>
      </w:pPr>
    </w:p>
    <w:p w:rsidR="00750713" w:rsidRDefault="00750713" w:rsidP="002A53F2">
      <w:pPr>
        <w:rPr>
          <w:lang w:eastAsia="ko-KR"/>
        </w:rPr>
      </w:pPr>
    </w:p>
    <w:p w:rsidR="00750713" w:rsidRDefault="00750713" w:rsidP="002A53F2">
      <w:pPr>
        <w:rPr>
          <w:rFonts w:hint="eastAsia"/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750713" w:rsidRPr="00DF292A" w:rsidTr="00AA1F46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750713" w:rsidRPr="00DF292A" w:rsidRDefault="00750713" w:rsidP="00AA1F4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DD4BDDA" wp14:editId="3103E80B">
                  <wp:extent cx="2686050" cy="5438775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543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Default="00B7098E" w:rsidP="002A53F2">
      <w:pPr>
        <w:rPr>
          <w:lang w:eastAsia="ko-KR"/>
        </w:rPr>
      </w:pPr>
    </w:p>
    <w:p w:rsidR="00B7098E" w:rsidRPr="002A53F2" w:rsidRDefault="00B7098E" w:rsidP="002A53F2">
      <w:pPr>
        <w:rPr>
          <w:lang w:eastAsia="ko-KR"/>
        </w:rPr>
      </w:pPr>
    </w:p>
    <w:p w:rsidR="002A53F2" w:rsidRDefault="002A53F2" w:rsidP="008D419A">
      <w:pPr>
        <w:pStyle w:val="3"/>
        <w:rPr>
          <w:rFonts w:asciiTheme="majorHAnsi" w:eastAsiaTheme="majorHAnsi" w:hAnsiTheme="majorHAnsi"/>
          <w:lang w:eastAsia="ko-KR"/>
        </w:rPr>
      </w:pPr>
      <w:bookmarkStart w:id="47" w:name="_Toc53503839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47"/>
    </w:p>
    <w:p w:rsidR="008D419A" w:rsidRDefault="008D419A" w:rsidP="008D419A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Category,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Type항목을 선택하거나 다른 항목을 입력하여 검색함</w:t>
      </w:r>
    </w:p>
    <w:p w:rsidR="008D419A" w:rsidRPr="008D419A" w:rsidRDefault="008D419A" w:rsidP="008D419A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품질 및 성능,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시설,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환경,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옥내국사,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기타 항목 입력한 후 임시저장</w:t>
      </w:r>
      <w:r w:rsidR="0035531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하거나 완료함</w:t>
      </w:r>
    </w:p>
    <w:p w:rsidR="002A53F2" w:rsidRDefault="002A53F2" w:rsidP="002A53F2">
      <w:pPr>
        <w:pStyle w:val="3"/>
        <w:rPr>
          <w:rFonts w:asciiTheme="majorHAnsi" w:eastAsiaTheme="majorHAnsi" w:hAnsiTheme="majorHAnsi"/>
          <w:lang w:eastAsia="ko-KR"/>
        </w:rPr>
      </w:pPr>
      <w:bookmarkStart w:id="48" w:name="_Toc53503840"/>
      <w:r w:rsidRPr="00DF292A">
        <w:rPr>
          <w:rFonts w:asciiTheme="majorHAnsi" w:eastAsiaTheme="majorHAnsi" w:hAnsiTheme="majorHAnsi" w:hint="eastAsia"/>
          <w:lang w:eastAsia="ko-KR"/>
        </w:rPr>
        <w:lastRenderedPageBreak/>
        <w:t>항목설명</w:t>
      </w:r>
      <w:bookmarkEnd w:id="48"/>
    </w:p>
    <w:p w:rsidR="00D014C1" w:rsidRDefault="00D014C1" w:rsidP="0060169D">
      <w:pPr>
        <w:pStyle w:val="TableContent-Left10"/>
        <w:numPr>
          <w:ilvl w:val="0"/>
          <w:numId w:val="16"/>
        </w:numPr>
      </w:pPr>
      <w:r w:rsidRPr="00D014C1">
        <w:rPr>
          <w:rFonts w:hint="eastAsia"/>
        </w:rPr>
        <w:t>검색</w:t>
      </w:r>
      <w:r w:rsidRPr="00D014C1">
        <w:t xml:space="preserve"> : 1개 이상 항목 입력 및 선택해야만 결과 확인</w:t>
      </w:r>
    </w:p>
    <w:p w:rsidR="00AD378D" w:rsidRDefault="00AD378D" w:rsidP="00AD378D">
      <w:pPr>
        <w:pStyle w:val="TableContent-Left10"/>
        <w:numPr>
          <w:ilvl w:val="0"/>
          <w:numId w:val="16"/>
        </w:numPr>
      </w:pPr>
      <w:r>
        <w:rPr>
          <w:rFonts w:hint="eastAsia"/>
        </w:rPr>
        <w:t>장비</w:t>
      </w:r>
      <w:r w:rsidRPr="00D72DCE">
        <w:t xml:space="preserve"> ID, 장비명 : 직접 입력하거나 OCR버튼을 </w:t>
      </w:r>
      <w:r w:rsidR="00AA1F46" w:rsidRPr="00D72DCE">
        <w:rPr>
          <w:rFonts w:hint="eastAsia"/>
        </w:rPr>
        <w:t>선택</w:t>
      </w:r>
      <w:r w:rsidR="00AA1F46" w:rsidRPr="00D72DCE">
        <w:t>해</w:t>
      </w:r>
      <w:r w:rsidRPr="00D72DCE">
        <w:t xml:space="preserve"> 사진을 촬영해 등록할 수 있음</w:t>
      </w:r>
    </w:p>
    <w:p w:rsidR="00D014C1" w:rsidRDefault="00D014C1" w:rsidP="0060169D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장비 목록 </w:t>
      </w:r>
      <w:r>
        <w:t xml:space="preserve">: </w:t>
      </w:r>
      <w:r>
        <w:rPr>
          <w:rFonts w:hint="eastAsia"/>
        </w:rPr>
        <w:t>검색된 장비 목록 확인</w:t>
      </w:r>
    </w:p>
    <w:p w:rsidR="00AD378D" w:rsidRDefault="00AD378D" w:rsidP="00AD378D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동일 사이트 장비 목록 </w:t>
      </w:r>
      <w:r>
        <w:t xml:space="preserve">: </w:t>
      </w:r>
      <w:r>
        <w:rPr>
          <w:rFonts w:hint="eastAsia"/>
        </w:rPr>
        <w:t>선택 시 동일 사이트의 장비 목록으로 이동함</w:t>
      </w:r>
    </w:p>
    <w:p w:rsidR="00F606CF" w:rsidRDefault="00FD620C" w:rsidP="00F606CF">
      <w:pPr>
        <w:pStyle w:val="TableContent-Left10"/>
        <w:numPr>
          <w:ilvl w:val="0"/>
          <w:numId w:val="16"/>
        </w:numPr>
      </w:pPr>
      <w:r>
        <w:rPr>
          <w:rFonts w:hint="eastAsia"/>
        </w:rPr>
        <w:t>더 보기</w:t>
      </w:r>
      <w:r w:rsidR="00F606CF">
        <w:rPr>
          <w:rFonts w:hint="eastAsia"/>
        </w:rPr>
        <w:t xml:space="preserve"> </w:t>
      </w:r>
      <w:r w:rsidR="00F606CF">
        <w:t xml:space="preserve">: </w:t>
      </w:r>
      <w:r w:rsidR="00F606CF">
        <w:rPr>
          <w:rFonts w:hint="eastAsia"/>
        </w:rPr>
        <w:t xml:space="preserve">선택 시 </w:t>
      </w:r>
      <w:r w:rsidR="00F606CF">
        <w:t>50</w:t>
      </w:r>
      <w:r w:rsidR="00F606CF">
        <w:rPr>
          <w:rFonts w:hint="eastAsia"/>
        </w:rPr>
        <w:t>개씩 목록을 불러옴</w:t>
      </w:r>
    </w:p>
    <w:p w:rsidR="00D014C1" w:rsidRDefault="00D014C1" w:rsidP="0060169D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태그 </w:t>
      </w:r>
      <w:r>
        <w:t xml:space="preserve">: </w:t>
      </w:r>
      <w:r>
        <w:rPr>
          <w:rFonts w:hint="eastAsia"/>
        </w:rPr>
        <w:t>검색된 장비 태그 확인할 수 있으며 X버튼 선택 시 삭제됨</w:t>
      </w:r>
    </w:p>
    <w:p w:rsidR="00D014C1" w:rsidRDefault="00D014C1" w:rsidP="00D014C1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검색필터창 </w:t>
      </w:r>
      <w:r>
        <w:t xml:space="preserve">: </w:t>
      </w:r>
      <w:r>
        <w:rPr>
          <w:rFonts w:hint="eastAsia"/>
        </w:rPr>
        <w:t>동일 사이트 내에 있는 다른 장비를 검색할 수 있으며 검색 조건 입력 후 검색 버튼 선택 시 검색결과 확인</w:t>
      </w:r>
    </w:p>
    <w:p w:rsidR="00AD378D" w:rsidRDefault="00AD378D" w:rsidP="00AD378D">
      <w:pPr>
        <w:pStyle w:val="TableContent-Left10"/>
        <w:numPr>
          <w:ilvl w:val="0"/>
          <w:numId w:val="16"/>
        </w:numPr>
      </w:pPr>
      <w:r w:rsidRPr="00D014C1">
        <w:rPr>
          <w:rFonts w:hint="eastAsia"/>
        </w:rPr>
        <w:t>최종부대시설점검일</w:t>
      </w:r>
      <w:r w:rsidRPr="00D014C1">
        <w:t xml:space="preserve"> : 최종 점검한 일시정보 표기</w:t>
      </w:r>
    </w:p>
    <w:p w:rsidR="00D014C1" w:rsidRDefault="00D014C1" w:rsidP="0060169D">
      <w:pPr>
        <w:pStyle w:val="TableContent-Left10"/>
        <w:numPr>
          <w:ilvl w:val="0"/>
          <w:numId w:val="16"/>
        </w:numPr>
      </w:pPr>
      <w:r w:rsidRPr="00D014C1">
        <w:rPr>
          <w:rFonts w:hint="eastAsia"/>
        </w:rPr>
        <w:t>임시저장</w:t>
      </w:r>
      <w:r w:rsidRPr="00D014C1">
        <w:t xml:space="preserve"> : 임시저장한 경우 표기</w:t>
      </w:r>
    </w:p>
    <w:p w:rsidR="00F606CF" w:rsidRDefault="00F606CF" w:rsidP="00F606CF">
      <w:pPr>
        <w:pStyle w:val="TableContent-Left10"/>
        <w:numPr>
          <w:ilvl w:val="0"/>
          <w:numId w:val="16"/>
        </w:numPr>
      </w:pPr>
      <w:r w:rsidRPr="00D014C1">
        <w:rPr>
          <w:rFonts w:hint="eastAsia"/>
        </w:rPr>
        <w:t>새로하기</w:t>
      </w:r>
      <w:r w:rsidRPr="00D014C1">
        <w:t xml:space="preserve"> : 항목들이 </w:t>
      </w:r>
      <w:r w:rsidR="00FD620C" w:rsidRPr="00D014C1">
        <w:rPr>
          <w:rFonts w:hint="eastAsia"/>
        </w:rPr>
        <w:t>비어 있는</w:t>
      </w:r>
      <w:r w:rsidRPr="00D014C1">
        <w:t xml:space="preserve"> 상태로 상세 화면 이동</w:t>
      </w:r>
    </w:p>
    <w:p w:rsidR="00F606CF" w:rsidRDefault="00F606CF" w:rsidP="00F606CF">
      <w:pPr>
        <w:pStyle w:val="TableContent-Left10"/>
        <w:numPr>
          <w:ilvl w:val="0"/>
          <w:numId w:val="16"/>
        </w:numPr>
      </w:pPr>
      <w:r w:rsidRPr="00D014C1">
        <w:rPr>
          <w:rFonts w:hint="eastAsia"/>
        </w:rPr>
        <w:t>이어서하기</w:t>
      </w:r>
      <w:r w:rsidRPr="00D014C1">
        <w:t xml:space="preserve"> : 임시저장한 항목들의 값을 불러온 상태의 상세 화면 이동</w:t>
      </w:r>
    </w:p>
    <w:p w:rsidR="000C73C8" w:rsidRDefault="000C73C8" w:rsidP="0060169D">
      <w:pPr>
        <w:pStyle w:val="TableContent-Left10"/>
        <w:numPr>
          <w:ilvl w:val="0"/>
          <w:numId w:val="16"/>
        </w:numPr>
      </w:pPr>
      <w:r w:rsidRPr="000C73C8">
        <w:rPr>
          <w:rFonts w:hint="eastAsia"/>
        </w:rPr>
        <w:t>카메라</w:t>
      </w:r>
      <w:r w:rsidRPr="000C73C8">
        <w:t xml:space="preserve"> : 카메라로 직접 촬영하거나 갤러리에서 선택해 등록할 수 있음</w:t>
      </w:r>
    </w:p>
    <w:p w:rsidR="005C70E9" w:rsidRDefault="00F606CF" w:rsidP="005C70E9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필수 항목 미입력 </w:t>
      </w:r>
      <w:r>
        <w:t xml:space="preserve">: </w:t>
      </w:r>
      <w:r>
        <w:rPr>
          <w:rFonts w:hint="eastAsia"/>
        </w:rPr>
        <w:t>필수 항목을 체크 또는 데이터를 입력하지 않은 경우 터치 시 토스트 메시지가 보이며 취소,</w:t>
      </w:r>
      <w:r>
        <w:t xml:space="preserve"> </w:t>
      </w:r>
      <w:r>
        <w:rPr>
          <w:rFonts w:hint="eastAsia"/>
        </w:rPr>
        <w:t>임시저장 버튼은 예외임</w:t>
      </w:r>
    </w:p>
    <w:p w:rsidR="00C00717" w:rsidRDefault="00F950AF" w:rsidP="00C00717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취소 </w:t>
      </w:r>
      <w:r>
        <w:t xml:space="preserve">: </w:t>
      </w:r>
      <w:r w:rsidR="00C00717">
        <w:rPr>
          <w:rFonts w:hint="eastAsia"/>
        </w:rPr>
        <w:t>데이터</w:t>
      </w:r>
      <w:r w:rsidR="00C00717">
        <w:t xml:space="preserve"> 손실 안내 팝업에서 확인 선택 시 입력한 저장되지 않고 리스트 화면 이동</w:t>
      </w:r>
    </w:p>
    <w:p w:rsidR="005C70E9" w:rsidRDefault="00C00717" w:rsidP="00C00717">
      <w:pPr>
        <w:pStyle w:val="TableContent-Left10"/>
        <w:numPr>
          <w:ilvl w:val="0"/>
          <w:numId w:val="0"/>
        </w:numPr>
        <w:ind w:left="400" w:firstLineChars="400" w:firstLine="800"/>
      </w:pPr>
      <w:r>
        <w:t xml:space="preserve"> 취소 선택 시 팝업 닫힘</w:t>
      </w:r>
    </w:p>
    <w:p w:rsidR="005C70E9" w:rsidRDefault="00F950AF" w:rsidP="005C70E9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임시저장 </w:t>
      </w:r>
      <w:r>
        <w:t xml:space="preserve">: </w:t>
      </w:r>
      <w:r>
        <w:rPr>
          <w:rFonts w:hint="eastAsia"/>
        </w:rPr>
        <w:t>입력했던 값을 임시저</w:t>
      </w:r>
      <w:r w:rsidR="00D442B8">
        <w:rPr>
          <w:rFonts w:hint="eastAsia"/>
        </w:rPr>
        <w:t>장 할 수 있으며 목록에 임시저장 표시가 됨</w:t>
      </w:r>
    </w:p>
    <w:p w:rsidR="00ED708D" w:rsidRDefault="00ED708D" w:rsidP="005C70E9">
      <w:pPr>
        <w:pStyle w:val="TableContent-Left10"/>
        <w:numPr>
          <w:ilvl w:val="0"/>
          <w:numId w:val="16"/>
        </w:numPr>
      </w:pPr>
      <w:r>
        <w:rPr>
          <w:rFonts w:hint="eastAsia"/>
        </w:rPr>
        <w:t xml:space="preserve">완료 </w:t>
      </w:r>
      <w:r>
        <w:t xml:space="preserve">: </w:t>
      </w:r>
      <w:r>
        <w:rPr>
          <w:rFonts w:hint="eastAsia"/>
        </w:rPr>
        <w:t>선택 시 입력했던 정보</w:t>
      </w:r>
      <w:r w:rsidR="00DE695A">
        <w:rPr>
          <w:rFonts w:hint="eastAsia"/>
        </w:rPr>
        <w:t>가</w:t>
      </w:r>
      <w:r>
        <w:rPr>
          <w:rFonts w:hint="eastAsia"/>
        </w:rPr>
        <w:t xml:space="preserve"> 저장이 되며 목록에 최종정기점검일 표시가 됨</w:t>
      </w:r>
    </w:p>
    <w:p w:rsidR="00750713" w:rsidRDefault="00750713" w:rsidP="00750713">
      <w:pPr>
        <w:pStyle w:val="TableContent-Left10"/>
        <w:numPr>
          <w:ilvl w:val="0"/>
          <w:numId w:val="16"/>
        </w:numPr>
      </w:pPr>
      <w:r>
        <w:rPr>
          <w:rFonts w:hint="eastAsia"/>
        </w:rPr>
        <w:t>WiFi</w:t>
      </w:r>
      <w:r>
        <w:t xml:space="preserve"> </w:t>
      </w:r>
      <w:r>
        <w:rPr>
          <w:rFonts w:hint="eastAsia"/>
        </w:rPr>
        <w:t>해당사항 :</w:t>
      </w:r>
      <w:r>
        <w:t xml:space="preserve">  </w:t>
      </w:r>
      <w:r w:rsidRPr="00750713">
        <w:rPr>
          <w:rFonts w:hint="eastAsia"/>
        </w:rPr>
        <w:t>KT만 default값이 ‘있음(양호)’이며, 타 통신사는 default값이 ‘없음‘</w:t>
      </w:r>
      <w:r>
        <w:rPr>
          <w:rFonts w:hint="eastAsia"/>
        </w:rPr>
        <w:t xml:space="preserve"> </w:t>
      </w:r>
    </w:p>
    <w:p w:rsidR="00750713" w:rsidRPr="00750713" w:rsidRDefault="00750713" w:rsidP="00750713">
      <w:pPr>
        <w:pStyle w:val="TableContent-Left10"/>
        <w:numPr>
          <w:ilvl w:val="0"/>
          <w:numId w:val="0"/>
        </w:numPr>
        <w:ind w:left="760" w:firstLineChars="700" w:firstLine="1400"/>
      </w:pPr>
      <w:r w:rsidRPr="00750713">
        <w:rPr>
          <w:rFonts w:hint="eastAsia"/>
        </w:rPr>
        <w:t>있음(양호)/있음(불량)/없음 중 선택</w:t>
      </w:r>
    </w:p>
    <w:p w:rsidR="00750713" w:rsidRDefault="00750713" w:rsidP="005C70E9">
      <w:pPr>
        <w:pStyle w:val="TableContent-Left10"/>
        <w:numPr>
          <w:ilvl w:val="0"/>
          <w:numId w:val="16"/>
        </w:numPr>
      </w:pPr>
      <w:r>
        <w:rPr>
          <w:rFonts w:hint="eastAsia"/>
        </w:rPr>
        <w:t>WiFi</w:t>
      </w:r>
      <w:r>
        <w:t xml:space="preserve"> </w:t>
      </w:r>
      <w:r>
        <w:rPr>
          <w:rFonts w:hint="eastAsia"/>
        </w:rPr>
        <w:t>해당사항 유무</w:t>
      </w:r>
    </w:p>
    <w:p w:rsidR="00750713" w:rsidRDefault="00750713" w:rsidP="00750713">
      <w:pPr>
        <w:pStyle w:val="TableContent-Left10"/>
        <w:numPr>
          <w:ilvl w:val="0"/>
          <w:numId w:val="6"/>
        </w:numPr>
      </w:pPr>
      <w:r w:rsidRPr="00750713">
        <w:rPr>
          <w:rFonts w:hint="eastAsia"/>
        </w:rPr>
        <w:t>있음</w:t>
      </w:r>
      <w:r w:rsidRPr="00750713">
        <w:t>(양호)일 경우 다운로드(사전), 업로드(사전)만 활성화</w:t>
      </w:r>
    </w:p>
    <w:p w:rsidR="00750713" w:rsidRDefault="00750713" w:rsidP="00750713">
      <w:pPr>
        <w:pStyle w:val="TableContent-Left10"/>
        <w:numPr>
          <w:ilvl w:val="0"/>
          <w:numId w:val="6"/>
        </w:numPr>
      </w:pPr>
      <w:r w:rsidRPr="00750713">
        <w:rPr>
          <w:rFonts w:hint="eastAsia"/>
        </w:rPr>
        <w:t>있음</w:t>
      </w:r>
      <w:r w:rsidRPr="00750713">
        <w:t>(불량)일 경우 다운로드(사전), 업로드(사전), 다운로드(사후), 업로드(사후) 모두 활성화</w:t>
      </w:r>
    </w:p>
    <w:p w:rsidR="00750713" w:rsidRPr="00F950AF" w:rsidRDefault="00750713" w:rsidP="00750713">
      <w:pPr>
        <w:pStyle w:val="TableContent-Left10"/>
        <w:numPr>
          <w:ilvl w:val="0"/>
          <w:numId w:val="6"/>
        </w:numPr>
        <w:rPr>
          <w:rFonts w:hint="eastAsia"/>
        </w:rPr>
      </w:pPr>
      <w:r w:rsidRPr="00750713">
        <w:rPr>
          <w:rFonts w:hint="eastAsia"/>
        </w:rPr>
        <w:t>없음일</w:t>
      </w:r>
      <w:r w:rsidRPr="00750713">
        <w:t xml:space="preserve"> 경우 다운로드(사전), 업로드(사전), 다운로드(사후), 업로드(사후) 모두 비활성화</w:t>
      </w:r>
    </w:p>
    <w:p w:rsidR="004002CC" w:rsidRDefault="004002CC" w:rsidP="0060169D">
      <w:pPr>
        <w:pStyle w:val="TableContent-Left10"/>
        <w:numPr>
          <w:ilvl w:val="0"/>
          <w:numId w:val="0"/>
        </w:numPr>
        <w:ind w:left="760"/>
      </w:pPr>
    </w:p>
    <w:p w:rsidR="002A53F2" w:rsidRDefault="002A53F2" w:rsidP="002A53F2">
      <w:pPr>
        <w:pStyle w:val="2"/>
        <w:rPr>
          <w:rFonts w:asciiTheme="majorHAnsi" w:eastAsiaTheme="majorHAnsi" w:hAnsiTheme="majorHAnsi"/>
          <w:lang w:eastAsia="ko-KR"/>
        </w:rPr>
      </w:pPr>
      <w:bookmarkStart w:id="49" w:name="_Toc53503841"/>
      <w:r>
        <w:rPr>
          <w:rFonts w:asciiTheme="majorHAnsi" w:eastAsiaTheme="majorHAnsi" w:hAnsiTheme="majorHAnsi" w:hint="eastAsia"/>
          <w:lang w:eastAsia="ko-KR"/>
        </w:rPr>
        <w:t>인수시험</w:t>
      </w:r>
      <w:bookmarkEnd w:id="49"/>
    </w:p>
    <w:p w:rsidR="00FB31A3" w:rsidRDefault="00FB31A3" w:rsidP="00FB31A3">
      <w:pPr>
        <w:pStyle w:val="3"/>
        <w:rPr>
          <w:rFonts w:asciiTheme="majorHAnsi" w:eastAsiaTheme="majorHAnsi" w:hAnsiTheme="majorHAnsi"/>
          <w:lang w:eastAsia="ko-KR"/>
        </w:rPr>
      </w:pPr>
      <w:bookmarkStart w:id="50" w:name="_Toc53503842"/>
      <w:r>
        <w:rPr>
          <w:rFonts w:asciiTheme="majorHAnsi" w:eastAsiaTheme="majorHAnsi" w:hAnsiTheme="majorHAnsi" w:hint="eastAsia"/>
          <w:lang w:eastAsia="ko-KR"/>
        </w:rPr>
        <w:t>경로</w:t>
      </w:r>
      <w:bookmarkEnd w:id="50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인수시험</w:t>
      </w:r>
    </w:p>
    <w:p w:rsidR="00FB31A3" w:rsidRDefault="00FB31A3" w:rsidP="00FB31A3">
      <w:pPr>
        <w:pStyle w:val="3"/>
        <w:rPr>
          <w:rFonts w:asciiTheme="majorHAnsi" w:eastAsiaTheme="majorHAnsi" w:hAnsiTheme="majorHAnsi"/>
          <w:lang w:eastAsia="ko-KR"/>
        </w:rPr>
      </w:pPr>
      <w:bookmarkStart w:id="51" w:name="_Toc53503843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51"/>
    </w:p>
    <w:p w:rsidR="00FB31A3" w:rsidRDefault="00FB31A3" w:rsidP="00FB31A3">
      <w:pPr>
        <w:rPr>
          <w:lang w:eastAsia="ko-KR"/>
        </w:rPr>
      </w:pPr>
    </w:p>
    <w:p w:rsidR="00FB31A3" w:rsidRDefault="00FB31A3" w:rsidP="00FB31A3">
      <w:pPr>
        <w:rPr>
          <w:lang w:eastAsia="ko-KR"/>
        </w:rPr>
      </w:pPr>
    </w:p>
    <w:p w:rsidR="00FB31A3" w:rsidRDefault="00FB31A3" w:rsidP="00FB31A3">
      <w:pPr>
        <w:rPr>
          <w:lang w:eastAsia="ko-KR"/>
        </w:rPr>
      </w:pPr>
    </w:p>
    <w:p w:rsidR="00FB31A3" w:rsidRDefault="00FB31A3" w:rsidP="00FB31A3">
      <w:pPr>
        <w:rPr>
          <w:lang w:eastAsia="ko-KR"/>
        </w:rPr>
      </w:pPr>
    </w:p>
    <w:p w:rsidR="00FB31A3" w:rsidRPr="00FB31A3" w:rsidRDefault="00FB31A3" w:rsidP="00FB31A3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FB31A3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FB31A3" w:rsidRPr="00DF292A" w:rsidRDefault="00E20164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E10CB2B" wp14:editId="0F4AA404">
                  <wp:extent cx="4505325" cy="39528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69" w:rsidRPr="00DF292A" w:rsidTr="00540869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E201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02C4AC" wp14:editId="69423EED">
                  <wp:extent cx="4505325" cy="398145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69" w:rsidRPr="00DF292A" w:rsidTr="00540869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E201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F1DCE" wp14:editId="4ADB122A">
                  <wp:extent cx="4171950" cy="359092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69" w:rsidRPr="00DF292A" w:rsidTr="00540869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E20164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C1086" wp14:editId="2CA50F9E">
                  <wp:extent cx="4133850" cy="36195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1A3" w:rsidRDefault="00FB31A3" w:rsidP="00FB31A3">
      <w:pPr>
        <w:rPr>
          <w:lang w:eastAsia="ko-KR"/>
        </w:rPr>
      </w:pPr>
    </w:p>
    <w:p w:rsidR="00540869" w:rsidRPr="00DF292A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Pr="00DF292A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540869">
      <w:pPr>
        <w:rPr>
          <w:rFonts w:asciiTheme="majorHAnsi" w:eastAsiaTheme="majorHAnsi" w:hAnsiTheme="majorHAnsi"/>
          <w:b/>
          <w:lang w:eastAsia="ko-KR"/>
        </w:rPr>
      </w:pPr>
    </w:p>
    <w:p w:rsidR="0076155C" w:rsidRDefault="0076155C" w:rsidP="00FB31A3">
      <w:pPr>
        <w:rPr>
          <w:rFonts w:hint="eastAsia"/>
          <w:lang w:eastAsia="ko-KR"/>
        </w:rPr>
      </w:pPr>
    </w:p>
    <w:p w:rsidR="0076155C" w:rsidRDefault="0076155C" w:rsidP="00FB31A3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76155C" w:rsidRPr="00DF292A" w:rsidTr="00AA1F46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76155C" w:rsidRPr="00DF292A" w:rsidRDefault="00145F14" w:rsidP="00AA1F4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0879BC2" wp14:editId="406CA7C6">
                  <wp:extent cx="5657850" cy="326517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76155C" w:rsidRPr="00DF292A" w:rsidTr="00AA1F46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76155C" w:rsidRPr="00DF292A" w:rsidRDefault="00750713" w:rsidP="00AA1F4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EA080" wp14:editId="5364F0A5">
                  <wp:extent cx="5657850" cy="3278505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rFonts w:hint="eastAsia"/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Default="0076155C" w:rsidP="00FB31A3">
      <w:pPr>
        <w:rPr>
          <w:lang w:eastAsia="ko-KR"/>
        </w:rPr>
      </w:pPr>
    </w:p>
    <w:p w:rsidR="0076155C" w:rsidRPr="00FB31A3" w:rsidRDefault="0076155C" w:rsidP="00FB31A3">
      <w:pPr>
        <w:rPr>
          <w:rFonts w:hint="eastAsia"/>
          <w:lang w:eastAsia="ko-KR"/>
        </w:rPr>
      </w:pPr>
    </w:p>
    <w:p w:rsidR="00FB31A3" w:rsidRDefault="00FB31A3" w:rsidP="00FB31A3">
      <w:pPr>
        <w:pStyle w:val="3"/>
        <w:rPr>
          <w:rFonts w:asciiTheme="majorHAnsi" w:eastAsiaTheme="majorHAnsi" w:hAnsiTheme="majorHAnsi"/>
          <w:lang w:eastAsia="ko-KR"/>
        </w:rPr>
      </w:pPr>
      <w:bookmarkStart w:id="52" w:name="_Toc53503844"/>
      <w:r w:rsidRPr="00DF292A">
        <w:rPr>
          <w:rFonts w:asciiTheme="majorHAnsi" w:eastAsiaTheme="majorHAnsi" w:hAnsiTheme="majorHAnsi" w:hint="eastAsia"/>
          <w:lang w:eastAsia="ko-KR"/>
        </w:rPr>
        <w:lastRenderedPageBreak/>
        <w:t>기능설명</w:t>
      </w:r>
      <w:bookmarkEnd w:id="52"/>
    </w:p>
    <w:p w:rsidR="00F04F27" w:rsidRDefault="00F04F27" w:rsidP="00F04F27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Category,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Type항목을 선택하거나 다른 항목을 입력하여 검색함</w:t>
      </w:r>
    </w:p>
    <w:p w:rsidR="00F04F27" w:rsidRPr="00F04F27" w:rsidRDefault="00F04F27" w:rsidP="00F04F27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RF품질,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장비상태,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품질,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부대장비,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자산관리,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DB현행화,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특이사항 입력 후 인수시험불가 혹은 측정완료 처리함</w:t>
      </w:r>
    </w:p>
    <w:p w:rsidR="00FB31A3" w:rsidRDefault="00FB31A3" w:rsidP="00FB31A3">
      <w:pPr>
        <w:pStyle w:val="3"/>
        <w:rPr>
          <w:rFonts w:asciiTheme="majorHAnsi" w:eastAsiaTheme="majorHAnsi" w:hAnsiTheme="majorHAnsi"/>
          <w:lang w:eastAsia="ko-KR"/>
        </w:rPr>
      </w:pPr>
      <w:bookmarkStart w:id="53" w:name="_Toc53503845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53"/>
    </w:p>
    <w:p w:rsidR="002A53F2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검색</w:t>
      </w:r>
      <w:r w:rsidRPr="0078088E">
        <w:t xml:space="preserve"> : 1개 이상 항목 입력 및 선택해야만 결과 확인</w:t>
      </w:r>
    </w:p>
    <w:p w:rsidR="0078088E" w:rsidRDefault="00382C30" w:rsidP="0078088E">
      <w:pPr>
        <w:pStyle w:val="TableContent-Left10"/>
        <w:numPr>
          <w:ilvl w:val="0"/>
          <w:numId w:val="28"/>
        </w:numPr>
      </w:pPr>
      <w:r>
        <w:rPr>
          <w:rFonts w:hint="eastAsia"/>
        </w:rPr>
        <w:t>위치코드</w:t>
      </w:r>
      <w:r w:rsidR="0078088E" w:rsidRPr="0078088E">
        <w:t xml:space="preserve">, </w:t>
      </w:r>
      <w:r>
        <w:rPr>
          <w:rFonts w:hint="eastAsia"/>
        </w:rPr>
        <w:t>장비I</w:t>
      </w:r>
      <w:r>
        <w:t>D</w:t>
      </w:r>
      <w:r w:rsidR="0078088E" w:rsidRPr="0078088E">
        <w:t xml:space="preserve"> : 직접 입력하거나 OCR버튼을 </w:t>
      </w:r>
      <w:r w:rsidR="00556BA5" w:rsidRPr="0078088E">
        <w:rPr>
          <w:rFonts w:hint="eastAsia"/>
        </w:rPr>
        <w:t>선택</w:t>
      </w:r>
      <w:r w:rsidR="00556BA5" w:rsidRPr="0078088E">
        <w:t>해</w:t>
      </w:r>
      <w:r w:rsidR="0078088E" w:rsidRPr="0078088E">
        <w:t xml:space="preserve"> 사진을 촬영해 등록할 수 있음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장비</w:t>
      </w:r>
      <w:r w:rsidRPr="0078088E">
        <w:t xml:space="preserve"> 목록 : 검색된 장비 목록 확인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동일</w:t>
      </w:r>
      <w:r w:rsidRPr="0078088E">
        <w:t xml:space="preserve"> 사이트 장비 목록 : 선택 시 동일 사이트의 장비 목록으로 이동함</w:t>
      </w:r>
    </w:p>
    <w:p w:rsidR="0078088E" w:rsidRDefault="00FD620C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더 보기</w:t>
      </w:r>
      <w:r w:rsidR="0078088E" w:rsidRPr="0078088E">
        <w:t xml:space="preserve"> : 선택 시 50개씩 목록을 불러옴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태그</w:t>
      </w:r>
      <w:r w:rsidRPr="0078088E">
        <w:t xml:space="preserve"> : 검색된 장비 태그 확인할 수 있으며 X버튼 선택 시 삭제됨</w:t>
      </w:r>
    </w:p>
    <w:p w:rsidR="00382C30" w:rsidRDefault="00382C30" w:rsidP="00382C30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인수시험상태값</w:t>
      </w:r>
      <w:r w:rsidRPr="0078088E">
        <w:t xml:space="preserve"> : 인수시험전, 측정완료, 인수시험불가 상태값 표시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검색필터창</w:t>
      </w:r>
      <w:r w:rsidRPr="0078088E">
        <w:t xml:space="preserve"> : 동일 사이트 내에 있는 다른 장비를 검색할 수 있으며 검색 조건 입력 후 검색 버튼 선택 시 검색결과 확인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바코드번호</w:t>
      </w:r>
      <w:r w:rsidRPr="0078088E">
        <w:t xml:space="preserve">, 장비S/N : 직접 입력하거나 OCR버튼을 </w:t>
      </w:r>
      <w:r w:rsidR="00AA1F46" w:rsidRPr="0078088E">
        <w:rPr>
          <w:rFonts w:hint="eastAsia"/>
        </w:rPr>
        <w:t>선택</w:t>
      </w:r>
      <w:r w:rsidR="00AA1F46" w:rsidRPr="0078088E">
        <w:t>해</w:t>
      </w:r>
      <w:r w:rsidRPr="0078088E">
        <w:t xml:space="preserve"> 사진을 촬영해 등록할 수 있음</w:t>
      </w:r>
    </w:p>
    <w:p w:rsidR="00382C30" w:rsidRDefault="00382C30" w:rsidP="0078088E">
      <w:pPr>
        <w:pStyle w:val="TableContent-Left10"/>
        <w:numPr>
          <w:ilvl w:val="0"/>
          <w:numId w:val="28"/>
        </w:numPr>
      </w:pPr>
      <w:r>
        <w:rPr>
          <w:rFonts w:hint="eastAsia"/>
        </w:rPr>
        <w:t xml:space="preserve">인수인계일 </w:t>
      </w:r>
      <w:r>
        <w:t xml:space="preserve">: </w:t>
      </w:r>
      <w:r w:rsidR="00954490">
        <w:rPr>
          <w:rFonts w:hint="eastAsia"/>
        </w:rPr>
        <w:t>과거 날짜로만 변경할 수 있고 미래 날짜 선택은 불가능함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카메라</w:t>
      </w:r>
      <w:r w:rsidRPr="0078088E">
        <w:t xml:space="preserve"> : 카메라로 직접 촬영하거나 갤러리에서 선택해 등록할 수 있음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필수</w:t>
      </w:r>
      <w:r w:rsidRPr="0078088E">
        <w:t xml:space="preserve"> 항목 미입력 : 필수 항목을 체크 또는 데이터를 입력하지 않은 경우 터치 시 토스트 메시지가 보임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인수시험불가</w:t>
      </w:r>
      <w:r w:rsidRPr="0078088E">
        <w:t xml:space="preserve"> 취소 : 선택 시 팝업만 닫힘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인수시험불가</w:t>
      </w:r>
      <w:r w:rsidRPr="0078088E">
        <w:t xml:space="preserve"> 확인 : 선택 시 인수시험불가</w:t>
      </w:r>
      <w:r w:rsidR="00FD620C">
        <w:rPr>
          <w:rFonts w:hint="eastAsia"/>
        </w:rPr>
        <w:t xml:space="preserve"> </w:t>
      </w:r>
      <w:r w:rsidRPr="0078088E">
        <w:t>처리되며 장비 목록 화면으로 이동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측정완료</w:t>
      </w:r>
      <w:r w:rsidRPr="0078088E">
        <w:t xml:space="preserve"> 취소 : 선택 시 팝업만 닫힘</w:t>
      </w:r>
    </w:p>
    <w:p w:rsidR="0078088E" w:rsidRDefault="0078088E" w:rsidP="0078088E">
      <w:pPr>
        <w:pStyle w:val="TableContent-Left10"/>
        <w:numPr>
          <w:ilvl w:val="0"/>
          <w:numId w:val="28"/>
        </w:numPr>
      </w:pPr>
      <w:r w:rsidRPr="0078088E">
        <w:rPr>
          <w:rFonts w:hint="eastAsia"/>
        </w:rPr>
        <w:t>측정완료</w:t>
      </w:r>
      <w:r w:rsidRPr="0078088E">
        <w:t xml:space="preserve"> 확인 : </w:t>
      </w:r>
      <w:r w:rsidR="00C00717">
        <w:rPr>
          <w:rFonts w:hint="eastAsia"/>
        </w:rPr>
        <w:t xml:space="preserve">필수 항목 입력 후 </w:t>
      </w:r>
      <w:r w:rsidRPr="0078088E">
        <w:t>선택 시 측정완료</w:t>
      </w:r>
      <w:r w:rsidR="00FD620C">
        <w:rPr>
          <w:rFonts w:hint="eastAsia"/>
        </w:rPr>
        <w:t xml:space="preserve"> </w:t>
      </w:r>
      <w:r w:rsidRPr="0078088E">
        <w:t>처리되며 장비 목록 화면으로 이동</w:t>
      </w:r>
    </w:p>
    <w:p w:rsidR="00B553B7" w:rsidRPr="00B553B7" w:rsidRDefault="00B553B7" w:rsidP="00B553B7">
      <w:pPr>
        <w:pStyle w:val="TableContent-Left10"/>
        <w:numPr>
          <w:ilvl w:val="0"/>
          <w:numId w:val="28"/>
        </w:numPr>
      </w:pPr>
      <w:r>
        <w:rPr>
          <w:rFonts w:hint="eastAsia"/>
        </w:rPr>
        <w:t>중계기 RO_</w:t>
      </w:r>
      <w:r w:rsidR="00D65FFF">
        <w:rPr>
          <w:rFonts w:hint="eastAsia"/>
        </w:rPr>
        <w:t>기지국 장비ID</w:t>
      </w:r>
      <w:r w:rsidR="00D65FFF">
        <w:t xml:space="preserve"> </w:t>
      </w:r>
      <w:r w:rsidR="00D65FFF">
        <w:rPr>
          <w:rFonts w:hint="eastAsia"/>
        </w:rPr>
        <w:t>:</w:t>
      </w:r>
      <w:r>
        <w:t xml:space="preserve"> </w:t>
      </w:r>
      <w:r w:rsidRPr="00B553B7">
        <w:rPr>
          <w:rFonts w:hint="eastAsia"/>
        </w:rPr>
        <w:t>해당 장비에 연결되어 있는 5G/LTE/3G 중 해당되는 기지국의</w:t>
      </w:r>
      <w:r>
        <w:rPr>
          <w:rFonts w:hint="eastAsia"/>
        </w:rPr>
        <w:t xml:space="preserve"> </w:t>
      </w:r>
      <w:r w:rsidRPr="00B553B7">
        <w:rPr>
          <w:rFonts w:hint="eastAsia"/>
        </w:rPr>
        <w:t>장비ID입력</w:t>
      </w:r>
    </w:p>
    <w:p w:rsidR="00B553B7" w:rsidRDefault="00B553B7" w:rsidP="00B553B7">
      <w:pPr>
        <w:pStyle w:val="TableContent-Left10"/>
        <w:numPr>
          <w:ilvl w:val="0"/>
          <w:numId w:val="28"/>
        </w:numPr>
      </w:pPr>
      <w:r>
        <w:rPr>
          <w:rFonts w:hint="eastAsia"/>
        </w:rPr>
        <w:t>중계기 ROU_서비스 대역 선택값 :</w:t>
      </w:r>
      <w:r>
        <w:t xml:space="preserve"> </w:t>
      </w:r>
      <w:r w:rsidRPr="00B553B7">
        <w:rPr>
          <w:rFonts w:hint="eastAsia"/>
        </w:rPr>
        <w:t>상단에 기준정보 입력 항목 중 서비스 대역의 선택값에 따라</w:t>
      </w:r>
      <w:r>
        <w:rPr>
          <w:rFonts w:hint="eastAsia"/>
        </w:rPr>
        <w:t xml:space="preserve"> </w:t>
      </w:r>
      <w:r w:rsidRPr="00B553B7">
        <w:rPr>
          <w:rFonts w:hint="eastAsia"/>
        </w:rPr>
        <w:t>노출/비노출 됨</w:t>
      </w:r>
    </w:p>
    <w:p w:rsidR="009C1636" w:rsidRDefault="009C1636" w:rsidP="009C1636">
      <w:pPr>
        <w:pStyle w:val="TableContent-Left10"/>
        <w:numPr>
          <w:ilvl w:val="0"/>
          <w:numId w:val="0"/>
        </w:numPr>
        <w:ind w:left="975"/>
      </w:pPr>
      <w:r>
        <w:rPr>
          <w:rFonts w:hint="eastAsia"/>
        </w:rPr>
        <w:t>-</w:t>
      </w:r>
      <w:r>
        <w:t xml:space="preserve"> </w:t>
      </w:r>
      <w:r w:rsidR="00552F41" w:rsidRPr="00552F41">
        <w:t>5G만 선택 시 [5G] (Path A), [5G] (Path B) 항목만 노출</w:t>
      </w:r>
    </w:p>
    <w:p w:rsidR="00552F41" w:rsidRDefault="009C1636" w:rsidP="009C1636">
      <w:pPr>
        <w:pStyle w:val="TableContent-Left10"/>
        <w:numPr>
          <w:ilvl w:val="0"/>
          <w:numId w:val="0"/>
        </w:numPr>
        <w:ind w:left="975"/>
      </w:pPr>
      <w:r>
        <w:rPr>
          <w:rFonts w:hint="eastAsia"/>
        </w:rPr>
        <w:t>-</w:t>
      </w:r>
      <w:r>
        <w:t xml:space="preserve"> </w:t>
      </w:r>
      <w:r w:rsidR="00552F41" w:rsidRPr="00552F41">
        <w:t>LTE 선택 시 [LTE] 항목만 노출</w:t>
      </w:r>
    </w:p>
    <w:p w:rsidR="00552F41" w:rsidRDefault="00552F41" w:rsidP="00552F41">
      <w:pPr>
        <w:pStyle w:val="TableContent-Left10"/>
        <w:numPr>
          <w:ilvl w:val="0"/>
          <w:numId w:val="0"/>
        </w:numPr>
        <w:ind w:left="975"/>
      </w:pPr>
      <w:r>
        <w:rPr>
          <w:rFonts w:hint="eastAsia"/>
        </w:rPr>
        <w:t>-</w:t>
      </w:r>
      <w:r>
        <w:t xml:space="preserve"> </w:t>
      </w:r>
      <w:r w:rsidRPr="00552F41">
        <w:t>3G 선택 시  [3G] 항목만 노출</w:t>
      </w:r>
    </w:p>
    <w:p w:rsidR="00552F41" w:rsidRDefault="00552F41" w:rsidP="00552F41">
      <w:pPr>
        <w:pStyle w:val="TableContent-Left10"/>
        <w:numPr>
          <w:ilvl w:val="0"/>
          <w:numId w:val="0"/>
        </w:numPr>
        <w:ind w:left="975"/>
      </w:pPr>
      <w:r>
        <w:rPr>
          <w:rFonts w:hint="eastAsia"/>
        </w:rPr>
        <w:t>-</w:t>
      </w:r>
      <w:r>
        <w:t xml:space="preserve"> </w:t>
      </w:r>
      <w:r w:rsidRPr="00552F41">
        <w:rPr>
          <w:rFonts w:hint="eastAsia"/>
        </w:rPr>
        <w:t>다중</w:t>
      </w:r>
      <w:r w:rsidRPr="00552F41">
        <w:t xml:space="preserve"> 선택 시 </w:t>
      </w:r>
      <w:r w:rsidR="00AA1F46" w:rsidRPr="00552F41">
        <w:rPr>
          <w:rFonts w:hint="eastAsia"/>
        </w:rPr>
        <w:t>해당</w:t>
      </w:r>
      <w:r w:rsidR="00AA1F46" w:rsidRPr="00552F41">
        <w:t>되는</w:t>
      </w:r>
      <w:r w:rsidRPr="00552F41">
        <w:t xml:space="preserve"> 기지국에 해당되는 항목만 노출</w:t>
      </w:r>
    </w:p>
    <w:p w:rsidR="00552F41" w:rsidRPr="00B553B7" w:rsidRDefault="00552F41" w:rsidP="00552F41">
      <w:pPr>
        <w:pStyle w:val="TableContent-Left10"/>
        <w:numPr>
          <w:ilvl w:val="0"/>
          <w:numId w:val="0"/>
        </w:numPr>
        <w:ind w:left="975"/>
        <w:rPr>
          <w:rFonts w:hint="eastAsia"/>
          <w:b/>
          <w:bCs/>
        </w:rPr>
      </w:pPr>
      <w:r>
        <w:rPr>
          <w:rFonts w:hint="eastAsia"/>
        </w:rPr>
        <w:t>-</w:t>
      </w:r>
      <w:r>
        <w:t xml:space="preserve"> </w:t>
      </w:r>
      <w:r w:rsidRPr="00552F41">
        <w:rPr>
          <w:rFonts w:hint="eastAsia"/>
        </w:rPr>
        <w:t>공통으로</w:t>
      </w:r>
      <w:r w:rsidRPr="00552F41">
        <w:t xml:space="preserve"> 시험하는 항목은 서비스대역 선택값에 상관없이 모두 노출</w:t>
      </w:r>
    </w:p>
    <w:p w:rsidR="00D65FFF" w:rsidRDefault="00B553B7" w:rsidP="0078088E">
      <w:pPr>
        <w:pStyle w:val="TableContent-Left10"/>
        <w:numPr>
          <w:ilvl w:val="0"/>
          <w:numId w:val="28"/>
        </w:numPr>
      </w:pPr>
      <w:r>
        <w:rPr>
          <w:rFonts w:hint="eastAsia"/>
        </w:rPr>
        <w:t>중계기 MHU_</w:t>
      </w:r>
      <w:r w:rsidR="00145F14">
        <w:rPr>
          <w:rFonts w:hint="eastAsia"/>
        </w:rPr>
        <w:t>기지국 ID</w:t>
      </w:r>
      <w:r w:rsidR="00145F14">
        <w:t xml:space="preserve"> </w:t>
      </w:r>
      <w:r w:rsidR="00145F14">
        <w:rPr>
          <w:rFonts w:hint="eastAsia"/>
        </w:rPr>
        <w:t>:</w:t>
      </w:r>
      <w:r w:rsidR="00145F14">
        <w:t xml:space="preserve"> </w:t>
      </w:r>
      <w:r w:rsidR="00145F14">
        <w:rPr>
          <w:rFonts w:hint="eastAsia"/>
        </w:rPr>
        <w:t>해당 중계기에 연결되어 있는 기지국ID</w:t>
      </w:r>
      <w:r w:rsidR="00145F14">
        <w:t xml:space="preserve"> </w:t>
      </w:r>
      <w:r w:rsidR="00145F14">
        <w:rPr>
          <w:rFonts w:hint="eastAsia"/>
        </w:rPr>
        <w:t>입력</w:t>
      </w:r>
    </w:p>
    <w:p w:rsidR="00145F14" w:rsidRDefault="00145F14" w:rsidP="0078088E">
      <w:pPr>
        <w:pStyle w:val="TableContent-Left10"/>
        <w:numPr>
          <w:ilvl w:val="0"/>
          <w:numId w:val="28"/>
        </w:numPr>
      </w:pPr>
      <w:r>
        <w:rPr>
          <w:rFonts w:hint="eastAsia"/>
        </w:rPr>
        <w:lastRenderedPageBreak/>
        <w:t>중계기 MHU_기지국 제조사 :</w:t>
      </w:r>
      <w:r>
        <w:t xml:space="preserve"> </w:t>
      </w:r>
      <w:r>
        <w:rPr>
          <w:rFonts w:hint="eastAsia"/>
        </w:rPr>
        <w:t>해당 중계기에 연</w:t>
      </w:r>
      <w:r w:rsidR="00552F41">
        <w:rPr>
          <w:rFonts w:hint="eastAsia"/>
        </w:rPr>
        <w:t>결</w:t>
      </w:r>
      <w:r>
        <w:rPr>
          <w:rFonts w:hint="eastAsia"/>
        </w:rPr>
        <w:t>되어 있는 기지국</w:t>
      </w:r>
      <w:r>
        <w:t xml:space="preserve"> </w:t>
      </w:r>
      <w:r>
        <w:rPr>
          <w:rFonts w:hint="eastAsia"/>
        </w:rPr>
        <w:t>제조사 입력</w:t>
      </w:r>
    </w:p>
    <w:p w:rsidR="00552F41" w:rsidRDefault="00552F41" w:rsidP="0078088E">
      <w:pPr>
        <w:pStyle w:val="TableContent-Left10"/>
        <w:numPr>
          <w:ilvl w:val="0"/>
          <w:numId w:val="28"/>
        </w:numPr>
      </w:pPr>
      <w:r>
        <w:rPr>
          <w:rFonts w:hint="eastAsia"/>
        </w:rPr>
        <w:t>중계기 MHU_기지국 :</w:t>
      </w:r>
      <w:r>
        <w:t xml:space="preserve"> </w:t>
      </w:r>
      <w:r>
        <w:rPr>
          <w:rFonts w:hint="eastAsia"/>
        </w:rPr>
        <w:t>해당 중계기에 연결도어 있는 기지국(5G/LTE/3G)만 입력</w:t>
      </w:r>
    </w:p>
    <w:p w:rsidR="00FB31A3" w:rsidRDefault="00FB31A3" w:rsidP="00FB31A3">
      <w:pPr>
        <w:pStyle w:val="2"/>
        <w:rPr>
          <w:rFonts w:asciiTheme="majorHAnsi" w:eastAsiaTheme="majorHAnsi" w:hAnsiTheme="majorHAnsi"/>
          <w:lang w:eastAsia="ko-KR"/>
        </w:rPr>
      </w:pPr>
      <w:bookmarkStart w:id="54" w:name="_Toc53503846"/>
      <w:r>
        <w:rPr>
          <w:rFonts w:asciiTheme="majorHAnsi" w:eastAsiaTheme="majorHAnsi" w:hAnsiTheme="majorHAnsi" w:hint="eastAsia"/>
          <w:lang w:eastAsia="ko-KR"/>
        </w:rPr>
        <w:t>부대시설</w:t>
      </w:r>
      <w:bookmarkEnd w:id="54"/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55" w:name="_Toc53503847"/>
      <w:r>
        <w:rPr>
          <w:rFonts w:asciiTheme="majorHAnsi" w:eastAsiaTheme="majorHAnsi" w:hAnsiTheme="majorHAnsi" w:hint="eastAsia"/>
          <w:lang w:eastAsia="ko-KR"/>
        </w:rPr>
        <w:t>경로</w:t>
      </w:r>
      <w:bookmarkEnd w:id="55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부대시설</w:t>
      </w: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56" w:name="_Toc53503848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56"/>
    </w:p>
    <w:p w:rsidR="00C40B6D" w:rsidRDefault="00C40B6D" w:rsidP="00C40B6D">
      <w:pPr>
        <w:rPr>
          <w:lang w:eastAsia="ko-KR"/>
        </w:rPr>
      </w:pPr>
    </w:p>
    <w:p w:rsidR="00C40B6D" w:rsidRDefault="00C40B6D" w:rsidP="00C40B6D">
      <w:pPr>
        <w:rPr>
          <w:lang w:eastAsia="ko-KR"/>
        </w:rPr>
      </w:pPr>
    </w:p>
    <w:p w:rsidR="00C40B6D" w:rsidRDefault="00C40B6D" w:rsidP="00C40B6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C40B6D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C40B6D" w:rsidRPr="00DF292A" w:rsidRDefault="00B22356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57" w:name="_Hlk52814173"/>
            <w:r>
              <w:rPr>
                <w:noProof/>
              </w:rPr>
              <w:drawing>
                <wp:inline distT="0" distB="0" distL="0" distR="0" wp14:anchorId="0159E078" wp14:editId="44F573A0">
                  <wp:extent cx="5657850" cy="3288665"/>
                  <wp:effectExtent l="0" t="0" r="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7"/>
    </w:tbl>
    <w:p w:rsidR="00C40B6D" w:rsidRDefault="00C40B6D" w:rsidP="00C40B6D">
      <w:pPr>
        <w:rPr>
          <w:lang w:eastAsia="ko-KR"/>
        </w:rPr>
      </w:pPr>
    </w:p>
    <w:p w:rsidR="00D329FA" w:rsidRPr="00DF292A" w:rsidRDefault="00D329FA" w:rsidP="00D329FA">
      <w:pPr>
        <w:rPr>
          <w:rFonts w:asciiTheme="majorHAnsi" w:eastAsiaTheme="majorHAnsi" w:hAnsiTheme="majorHAnsi"/>
          <w:b/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D329FA" w:rsidRPr="00DF292A" w:rsidTr="00D329FA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D329FA" w:rsidRPr="00DF292A" w:rsidRDefault="00B22356" w:rsidP="00D329FA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FCB27E" wp14:editId="6659140D">
                  <wp:extent cx="4552950" cy="39624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D98" w:rsidRDefault="00D07D98" w:rsidP="00D07D98">
      <w:pPr>
        <w:rPr>
          <w:rFonts w:asciiTheme="majorHAnsi" w:eastAsiaTheme="majorHAnsi" w:hAnsiTheme="majorHAnsi"/>
          <w:b/>
          <w:lang w:eastAsia="ko-KR"/>
        </w:rPr>
      </w:pPr>
    </w:p>
    <w:p w:rsidR="006B3645" w:rsidRDefault="006B3645" w:rsidP="00D07D98">
      <w:pPr>
        <w:rPr>
          <w:rFonts w:asciiTheme="majorHAnsi" w:eastAsiaTheme="majorHAnsi" w:hAnsiTheme="majorHAnsi"/>
          <w:b/>
          <w:lang w:eastAsia="ko-KR"/>
        </w:rPr>
      </w:pPr>
    </w:p>
    <w:p w:rsidR="006B3645" w:rsidRDefault="006B3645" w:rsidP="00D07D98">
      <w:pPr>
        <w:rPr>
          <w:rFonts w:asciiTheme="majorHAnsi" w:eastAsiaTheme="majorHAnsi" w:hAnsiTheme="majorHAnsi"/>
          <w:b/>
          <w:lang w:eastAsia="ko-KR"/>
        </w:rPr>
      </w:pPr>
    </w:p>
    <w:p w:rsidR="006B3645" w:rsidRDefault="006B3645" w:rsidP="00D07D98">
      <w:pPr>
        <w:rPr>
          <w:rFonts w:asciiTheme="majorHAnsi" w:eastAsiaTheme="majorHAnsi" w:hAnsiTheme="majorHAnsi"/>
          <w:b/>
          <w:lang w:eastAsia="ko-KR"/>
        </w:rPr>
      </w:pPr>
    </w:p>
    <w:p w:rsidR="006B3645" w:rsidRDefault="006B3645" w:rsidP="00D07D98">
      <w:pPr>
        <w:rPr>
          <w:rFonts w:asciiTheme="majorHAnsi" w:eastAsiaTheme="majorHAnsi" w:hAnsiTheme="majorHAnsi"/>
          <w:b/>
          <w:lang w:eastAsia="ko-KR"/>
        </w:rPr>
      </w:pPr>
    </w:p>
    <w:p w:rsidR="006B3645" w:rsidRDefault="006B3645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B22356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636EAF" wp14:editId="15E136B1">
                  <wp:extent cx="5657850" cy="322199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p w:rsidR="004A46DB" w:rsidRDefault="004A46DB" w:rsidP="00D07D98">
      <w:pPr>
        <w:rPr>
          <w:rFonts w:asciiTheme="majorHAnsi" w:eastAsiaTheme="majorHAnsi" w:hAnsiTheme="majorHAnsi"/>
          <w:b/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4A46DB" w:rsidRPr="00DF292A" w:rsidTr="00954C03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46DB" w:rsidRPr="00DF292A" w:rsidRDefault="00B22356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85180A" wp14:editId="3F999C25">
                  <wp:extent cx="5657850" cy="3253740"/>
                  <wp:effectExtent l="0" t="0" r="0" b="381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46DB" w:rsidRDefault="004A46DB" w:rsidP="00D07D98">
      <w:pPr>
        <w:rPr>
          <w:rFonts w:asciiTheme="majorHAnsi" w:eastAsiaTheme="majorHAnsi" w:hAnsiTheme="majorHAnsi" w:hint="eastAsia"/>
          <w:b/>
          <w:lang w:eastAsia="ko-KR"/>
        </w:rPr>
      </w:pPr>
    </w:p>
    <w:p w:rsidR="00540869" w:rsidRDefault="00540869" w:rsidP="00D07D98">
      <w:pPr>
        <w:rPr>
          <w:rFonts w:asciiTheme="majorHAnsi" w:eastAsiaTheme="majorHAnsi" w:hAnsiTheme="majorHAnsi"/>
          <w:b/>
          <w:lang w:eastAsia="ko-KR"/>
        </w:rPr>
      </w:pPr>
    </w:p>
    <w:p w:rsidR="00D07D98" w:rsidRPr="00C40B6D" w:rsidRDefault="00D07D98" w:rsidP="00C40B6D">
      <w:pPr>
        <w:rPr>
          <w:rFonts w:hint="eastAsia"/>
          <w:lang w:eastAsia="ko-KR"/>
        </w:rPr>
      </w:pP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58" w:name="_Toc53503849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58"/>
    </w:p>
    <w:p w:rsidR="0074110E" w:rsidRDefault="0074110E" w:rsidP="0074110E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Category,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Type항목을 선택하거나 다른 항목을 입력하여 검색함</w:t>
      </w:r>
    </w:p>
    <w:p w:rsidR="00D329FA" w:rsidRPr="0074110E" w:rsidRDefault="0074110E" w:rsidP="0074110E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철탑정보,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철탑점검,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지선점검,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냉방기점검,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하론점검,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구조안전진단 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기타 입력 후 임시저장 혹은 </w:t>
      </w:r>
      <w:r w:rsidR="00FD620C">
        <w:rPr>
          <w:rFonts w:hint="eastAsia"/>
          <w:lang w:eastAsia="ko-KR"/>
        </w:rPr>
        <w:t>완료 처리함</w:t>
      </w: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59" w:name="_Toc53503850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59"/>
    </w:p>
    <w:p w:rsidR="00AE1F66" w:rsidRDefault="00AE1F66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검색 전 </w:t>
      </w:r>
      <w:r>
        <w:rPr>
          <w:lang w:eastAsia="ko-KR"/>
        </w:rPr>
        <w:t xml:space="preserve">: </w:t>
      </w:r>
      <w:r w:rsidRPr="00AE1F66">
        <w:rPr>
          <w:lang w:eastAsia="ko-KR"/>
        </w:rPr>
        <w:t>1개 이상의 항목을 입력하거나 선택해야만 검색결과 확인할 수 있음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장비</w:t>
      </w:r>
      <w:r w:rsidRPr="005E63A7">
        <w:rPr>
          <w:lang w:eastAsia="ko-KR"/>
        </w:rPr>
        <w:t xml:space="preserve">ID, 장비명 : 직접 입력하거나 OCR버튼을 </w:t>
      </w:r>
      <w:r w:rsidR="00556BA5" w:rsidRPr="005E63A7">
        <w:rPr>
          <w:rFonts w:hint="eastAsia"/>
          <w:lang w:eastAsia="ko-KR"/>
        </w:rPr>
        <w:t>선택</w:t>
      </w:r>
      <w:r w:rsidR="00556BA5" w:rsidRPr="005E63A7">
        <w:rPr>
          <w:lang w:eastAsia="ko-KR"/>
        </w:rPr>
        <w:t>해</w:t>
      </w:r>
      <w:r w:rsidRPr="005E63A7">
        <w:rPr>
          <w:lang w:eastAsia="ko-KR"/>
        </w:rPr>
        <w:t xml:space="preserve"> 사진을 촬영해 등록할 수 있음</w:t>
      </w:r>
    </w:p>
    <w:p w:rsidR="009637A9" w:rsidRDefault="009637A9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>
        <w:rPr>
          <w:lang w:eastAsia="ko-KR"/>
        </w:rPr>
        <w:t xml:space="preserve">5G </w:t>
      </w:r>
      <w:r>
        <w:rPr>
          <w:rFonts w:hint="eastAsia"/>
          <w:lang w:eastAsia="ko-KR"/>
        </w:rPr>
        <w:t xml:space="preserve">장비 </w:t>
      </w:r>
      <w:r>
        <w:rPr>
          <w:lang w:eastAsia="ko-KR"/>
        </w:rPr>
        <w:t xml:space="preserve">Type : 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U, RIU </w:t>
      </w:r>
      <w:r>
        <w:rPr>
          <w:rFonts w:hint="eastAsia"/>
          <w:lang w:eastAsia="ko-KR"/>
        </w:rPr>
        <w:t>추가</w:t>
      </w:r>
    </w:p>
    <w:p w:rsidR="009637A9" w:rsidRDefault="009637A9" w:rsidP="009637A9">
      <w:pPr>
        <w:pStyle w:val="af9"/>
        <w:numPr>
          <w:ilvl w:val="0"/>
          <w:numId w:val="1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TE </w:t>
      </w:r>
      <w:r>
        <w:rPr>
          <w:rFonts w:hint="eastAsia"/>
          <w:lang w:eastAsia="ko-KR"/>
        </w:rPr>
        <w:t xml:space="preserve">장비 </w:t>
      </w:r>
      <w:r>
        <w:rPr>
          <w:lang w:eastAsia="ko-KR"/>
        </w:rPr>
        <w:t xml:space="preserve">Type : 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U, RIU </w:t>
      </w:r>
      <w:r>
        <w:rPr>
          <w:rFonts w:hint="eastAsia"/>
          <w:lang w:eastAsia="ko-KR"/>
        </w:rPr>
        <w:t>추가</w:t>
      </w:r>
    </w:p>
    <w:p w:rsidR="009637A9" w:rsidRDefault="009637A9" w:rsidP="009637A9">
      <w:pPr>
        <w:pStyle w:val="af9"/>
        <w:numPr>
          <w:ilvl w:val="0"/>
          <w:numId w:val="18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G </w:t>
      </w:r>
      <w:r>
        <w:rPr>
          <w:rFonts w:hint="eastAsia"/>
          <w:lang w:eastAsia="ko-KR"/>
        </w:rPr>
        <w:t xml:space="preserve">장비 </w:t>
      </w:r>
      <w:r>
        <w:rPr>
          <w:lang w:eastAsia="ko-KR"/>
        </w:rPr>
        <w:t xml:space="preserve">Type : 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U, RIU </w:t>
      </w:r>
      <w:r>
        <w:rPr>
          <w:rFonts w:hint="eastAsia"/>
          <w:lang w:eastAsia="ko-KR"/>
        </w:rPr>
        <w:t>추가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장비</w:t>
      </w:r>
      <w:r w:rsidRPr="005E63A7">
        <w:rPr>
          <w:lang w:eastAsia="ko-KR"/>
        </w:rPr>
        <w:t xml:space="preserve"> 목록 : 검색된 장비 목록 확인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lastRenderedPageBreak/>
        <w:t>동일</w:t>
      </w:r>
      <w:r w:rsidRPr="005E63A7">
        <w:rPr>
          <w:lang w:eastAsia="ko-KR"/>
        </w:rPr>
        <w:t xml:space="preserve"> 사이트 장비 목록 : 선택 시 동일 사이트의 장비 목록으로 이동함</w:t>
      </w:r>
    </w:p>
    <w:p w:rsidR="005E63A7" w:rsidRDefault="00556BA5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더 보기</w:t>
      </w:r>
      <w:r w:rsidR="005E63A7" w:rsidRPr="005E63A7">
        <w:rPr>
          <w:lang w:eastAsia="ko-KR"/>
        </w:rPr>
        <w:t xml:space="preserve"> : 선택 시 50개씩 목록을 불러옴</w:t>
      </w:r>
    </w:p>
    <w:p w:rsidR="000B16A0" w:rsidRDefault="000B16A0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0B16A0">
        <w:rPr>
          <w:rFonts w:hint="eastAsia"/>
          <w:lang w:eastAsia="ko-KR"/>
        </w:rPr>
        <w:t>태그</w:t>
      </w:r>
      <w:r w:rsidRPr="000B16A0">
        <w:rPr>
          <w:lang w:eastAsia="ko-KR"/>
        </w:rPr>
        <w:t xml:space="preserve"> : 검색된 장비 태그 확인할 수 있으며 X버튼 선택 시 삭제됨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임시저장</w:t>
      </w:r>
      <w:r w:rsidRPr="005E63A7">
        <w:rPr>
          <w:lang w:eastAsia="ko-KR"/>
        </w:rPr>
        <w:t xml:space="preserve"> : 임시저장한 경우 표기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최종부대시설점검일</w:t>
      </w:r>
      <w:r w:rsidRPr="005E63A7">
        <w:rPr>
          <w:lang w:eastAsia="ko-KR"/>
        </w:rPr>
        <w:t xml:space="preserve"> : 최종 점검한 일시정보 표기</w:t>
      </w:r>
    </w:p>
    <w:p w:rsidR="00000637" w:rsidRDefault="0000063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000637">
        <w:rPr>
          <w:rFonts w:hint="eastAsia"/>
          <w:lang w:eastAsia="ko-KR"/>
        </w:rPr>
        <w:t>검색필터창</w:t>
      </w:r>
      <w:r w:rsidRPr="00000637">
        <w:rPr>
          <w:lang w:eastAsia="ko-KR"/>
        </w:rPr>
        <w:t xml:space="preserve"> : 동일 사이트 내에 있는 다른 장비를 검색할 수 있으며 검색 조건 입력 후 검색 버튼 선택 시 검색결과 확인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임시저장</w:t>
      </w:r>
      <w:r w:rsidRPr="005E63A7">
        <w:rPr>
          <w:lang w:eastAsia="ko-KR"/>
        </w:rPr>
        <w:t xml:space="preserve"> 메시지 : 임시저장한 장비 선택 시 메시지가 보임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새로하기</w:t>
      </w:r>
      <w:r w:rsidRPr="005E63A7">
        <w:rPr>
          <w:lang w:eastAsia="ko-KR"/>
        </w:rPr>
        <w:t xml:space="preserve"> : 항목들이 비어 있는 상태로 상세 화면 이동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이어서하기</w:t>
      </w:r>
      <w:r w:rsidRPr="005E63A7">
        <w:rPr>
          <w:lang w:eastAsia="ko-KR"/>
        </w:rPr>
        <w:t xml:space="preserve"> : 임시저장한 항목들의 값을 불러온 상태의 상세 화면 이동</w:t>
      </w:r>
    </w:p>
    <w:p w:rsidR="000B16A0" w:rsidRDefault="000B16A0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부대시설이력 </w:t>
      </w:r>
      <w:r>
        <w:rPr>
          <w:lang w:eastAsia="ko-KR"/>
        </w:rPr>
        <w:t xml:space="preserve">: </w:t>
      </w:r>
      <w:r w:rsidR="004A46DB">
        <w:rPr>
          <w:rFonts w:hint="eastAsia"/>
          <w:lang w:eastAsia="ko-KR"/>
        </w:rPr>
        <w:t>이력 최신순으로 확인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수정불가</w:t>
      </w:r>
      <w:r w:rsidRPr="005E63A7">
        <w:rPr>
          <w:lang w:eastAsia="ko-KR"/>
        </w:rPr>
        <w:t xml:space="preserve"> 항목 : 장치정보, 주소정보, 건물정보, 출입정보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카메라</w:t>
      </w:r>
      <w:r w:rsidRPr="005E63A7">
        <w:rPr>
          <w:lang w:eastAsia="ko-KR"/>
        </w:rPr>
        <w:t xml:space="preserve"> : 카메라로 직접 촬영하거나 갤러리에서 사진을 선택해 등록할 수 있음</w:t>
      </w:r>
    </w:p>
    <w:p w:rsidR="00A14997" w:rsidRDefault="005E63A7" w:rsidP="00A14997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취소</w:t>
      </w:r>
      <w:r w:rsidRPr="005E63A7">
        <w:rPr>
          <w:lang w:eastAsia="ko-KR"/>
        </w:rPr>
        <w:t xml:space="preserve"> : </w:t>
      </w:r>
      <w:r w:rsidR="00A14997">
        <w:rPr>
          <w:rFonts w:hint="eastAsia"/>
          <w:lang w:eastAsia="ko-KR"/>
        </w:rPr>
        <w:t>데이터</w:t>
      </w:r>
      <w:r w:rsidR="00A14997">
        <w:rPr>
          <w:lang w:eastAsia="ko-KR"/>
        </w:rPr>
        <w:t xml:space="preserve"> 손실 안내 팝업에서 확인 선택 시 입력한 저장되지 않고 리스트 화면 이동</w:t>
      </w:r>
    </w:p>
    <w:p w:rsidR="00A14997" w:rsidRDefault="00A14997" w:rsidP="00A14997">
      <w:pPr>
        <w:ind w:left="400" w:firstLineChars="500" w:firstLine="1000"/>
        <w:rPr>
          <w:lang w:eastAsia="ko-KR"/>
        </w:rPr>
      </w:pPr>
      <w:r>
        <w:rPr>
          <w:lang w:eastAsia="ko-KR"/>
        </w:rPr>
        <w:t>취소 선택 시 팝업 닫힘</w:t>
      </w:r>
    </w:p>
    <w:p w:rsidR="005E63A7" w:rsidRDefault="005E63A7" w:rsidP="00A14997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임시저장</w:t>
      </w:r>
      <w:r w:rsidRPr="005E63A7">
        <w:rPr>
          <w:lang w:eastAsia="ko-KR"/>
        </w:rPr>
        <w:t xml:space="preserve"> : 입력했던 정보 임시 저장함</w:t>
      </w:r>
    </w:p>
    <w:p w:rsidR="005E63A7" w:rsidRDefault="005E63A7" w:rsidP="00D87764">
      <w:pPr>
        <w:pStyle w:val="af9"/>
        <w:numPr>
          <w:ilvl w:val="0"/>
          <w:numId w:val="18"/>
        </w:numPr>
        <w:ind w:leftChars="0"/>
        <w:rPr>
          <w:lang w:eastAsia="ko-KR"/>
        </w:rPr>
      </w:pPr>
      <w:r w:rsidRPr="005E63A7">
        <w:rPr>
          <w:rFonts w:hint="eastAsia"/>
          <w:lang w:eastAsia="ko-KR"/>
        </w:rPr>
        <w:t>완료</w:t>
      </w:r>
      <w:r w:rsidRPr="005E63A7">
        <w:rPr>
          <w:lang w:eastAsia="ko-KR"/>
        </w:rPr>
        <w:t xml:space="preserve"> : 입력했던 정보 등록완료</w:t>
      </w:r>
    </w:p>
    <w:p w:rsidR="00C40B6D" w:rsidRPr="00C40B6D" w:rsidRDefault="00C40B6D" w:rsidP="00C40B6D">
      <w:pPr>
        <w:rPr>
          <w:lang w:eastAsia="ko-KR"/>
        </w:rPr>
      </w:pPr>
    </w:p>
    <w:p w:rsidR="00C40B6D" w:rsidRDefault="00C40B6D" w:rsidP="00C40B6D">
      <w:pPr>
        <w:pStyle w:val="2"/>
        <w:rPr>
          <w:rFonts w:asciiTheme="majorHAnsi" w:eastAsiaTheme="majorHAnsi" w:hAnsiTheme="majorHAnsi"/>
          <w:lang w:eastAsia="ko-KR"/>
        </w:rPr>
      </w:pPr>
      <w:bookmarkStart w:id="60" w:name="_Toc53503851"/>
      <w:r>
        <w:rPr>
          <w:rFonts w:asciiTheme="majorHAnsi" w:eastAsiaTheme="majorHAnsi" w:hAnsiTheme="majorHAnsi" w:hint="eastAsia"/>
          <w:lang w:eastAsia="ko-KR"/>
        </w:rPr>
        <w:t>위험국소</w:t>
      </w:r>
      <w:bookmarkEnd w:id="60"/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1" w:name="_Toc53503852"/>
      <w:r>
        <w:rPr>
          <w:rFonts w:asciiTheme="majorHAnsi" w:eastAsiaTheme="majorHAnsi" w:hAnsiTheme="majorHAnsi" w:hint="eastAsia"/>
          <w:lang w:eastAsia="ko-KR"/>
        </w:rPr>
        <w:t>경로</w:t>
      </w:r>
      <w:bookmarkEnd w:id="61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위험국소</w:t>
      </w: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2" w:name="_Toc53503853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62"/>
    </w:p>
    <w:p w:rsidR="00C40B6D" w:rsidRDefault="00C40B6D" w:rsidP="0060169D">
      <w:pPr>
        <w:pStyle w:val="TableContent-Left10"/>
        <w:numPr>
          <w:ilvl w:val="0"/>
          <w:numId w:val="0"/>
        </w:num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C40B6D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C40B6D" w:rsidRPr="00DF292A" w:rsidRDefault="005D0F01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5A847" wp14:editId="541801D6">
                  <wp:extent cx="4802919" cy="41529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405" cy="415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B6D" w:rsidRDefault="00C40B6D" w:rsidP="0060169D">
      <w:pPr>
        <w:pStyle w:val="TableContent-Left10"/>
        <w:numPr>
          <w:ilvl w:val="0"/>
          <w:numId w:val="0"/>
        </w:numPr>
        <w:ind w:left="760"/>
      </w:pPr>
    </w:p>
    <w:p w:rsidR="00E815C5" w:rsidRPr="00DF292A" w:rsidRDefault="00E815C5" w:rsidP="00E815C5">
      <w:pPr>
        <w:jc w:val="both"/>
        <w:rPr>
          <w:rFonts w:asciiTheme="majorHAnsi" w:eastAsiaTheme="majorHAnsi" w:hAnsiTheme="majorHAnsi"/>
          <w:b/>
          <w:lang w:eastAsia="ko-KR"/>
        </w:rPr>
      </w:pPr>
    </w:p>
    <w:p w:rsidR="00E815C5" w:rsidRPr="00DF292A" w:rsidRDefault="00E815C5" w:rsidP="00E815C5">
      <w:pPr>
        <w:jc w:val="both"/>
        <w:rPr>
          <w:rFonts w:asciiTheme="majorHAnsi" w:eastAsiaTheme="majorHAnsi" w:hAnsiTheme="majorHAnsi"/>
          <w:b/>
          <w:lang w:eastAsia="ko-KR"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Pr="00DF292A" w:rsidRDefault="00D07D98" w:rsidP="00D07D98">
      <w:pPr>
        <w:jc w:val="both"/>
        <w:rPr>
          <w:rFonts w:asciiTheme="majorHAnsi" w:eastAsiaTheme="majorHAnsi" w:hAnsiTheme="majorHAnsi"/>
          <w:b/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D07D98" w:rsidRPr="00DF292A" w:rsidTr="00D329FA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D07D98" w:rsidRPr="00DF292A" w:rsidRDefault="005D0F01" w:rsidP="00D329FA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BAA9F7" wp14:editId="1C044EBA">
                  <wp:extent cx="5105400" cy="43719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5D0F01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1E3CB" wp14:editId="751871AA">
                  <wp:extent cx="5067300" cy="441007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D98" w:rsidRDefault="00D07D98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p w:rsidR="00540869" w:rsidRDefault="00540869" w:rsidP="00D07D98">
      <w:pPr>
        <w:jc w:val="both"/>
        <w:rPr>
          <w:noProof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5D0F01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6F0404C" wp14:editId="2B4FF3CF">
                  <wp:extent cx="4740112" cy="4048125"/>
                  <wp:effectExtent l="0" t="0" r="381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442" cy="406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869" w:rsidRDefault="00540869" w:rsidP="00D07D98">
      <w:pPr>
        <w:jc w:val="both"/>
        <w:rPr>
          <w:noProof/>
        </w:rPr>
      </w:pPr>
    </w:p>
    <w:p w:rsidR="00D07D98" w:rsidRDefault="00D07D98" w:rsidP="00D07D98">
      <w:pPr>
        <w:jc w:val="both"/>
        <w:rPr>
          <w:noProof/>
        </w:rPr>
      </w:pPr>
    </w:p>
    <w:p w:rsidR="00E815C5" w:rsidRDefault="00E815C5" w:rsidP="00D07D98">
      <w:pPr>
        <w:pStyle w:val="TableContent-Left10"/>
        <w:numPr>
          <w:ilvl w:val="0"/>
          <w:numId w:val="0"/>
        </w:numPr>
      </w:pP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3" w:name="_Toc53503854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63"/>
    </w:p>
    <w:p w:rsidR="0074110E" w:rsidRDefault="0074110E" w:rsidP="0074110E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위험국소만 검색하고자 </w:t>
      </w:r>
      <w:r w:rsidR="00006A41">
        <w:rPr>
          <w:rFonts w:hint="eastAsia"/>
          <w:lang w:eastAsia="ko-KR"/>
        </w:rPr>
        <w:t>할 때는</w:t>
      </w:r>
      <w:r>
        <w:rPr>
          <w:rFonts w:hint="eastAsia"/>
          <w:lang w:eastAsia="ko-KR"/>
        </w:rPr>
        <w:t xml:space="preserve"> 위험국소여부를 체크함</w:t>
      </w:r>
    </w:p>
    <w:p w:rsidR="0074110E" w:rsidRDefault="0074110E" w:rsidP="0074110E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장비 Category,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Type항목을 선택하거나 다른 항목을 입력하여 검색함</w:t>
      </w:r>
    </w:p>
    <w:p w:rsidR="00FF6782" w:rsidRPr="008237A5" w:rsidRDefault="0074110E" w:rsidP="008237A5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위험국소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위험국소 조치정보,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비고 입력 후 완료처리 시 위험도시급성에 따라 위험국소로 등록됨</w:t>
      </w:r>
    </w:p>
    <w:p w:rsidR="00FF6782" w:rsidRPr="00D97FF9" w:rsidRDefault="00C40B6D" w:rsidP="00D97FF9">
      <w:pPr>
        <w:pStyle w:val="3"/>
        <w:rPr>
          <w:rFonts w:asciiTheme="majorHAnsi" w:eastAsiaTheme="majorHAnsi" w:hAnsiTheme="majorHAnsi"/>
          <w:lang w:eastAsia="ko-KR"/>
        </w:rPr>
      </w:pPr>
      <w:bookmarkStart w:id="64" w:name="_Toc53503855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64"/>
    </w:p>
    <w:p w:rsidR="00D97FF9" w:rsidRDefault="00D97FF9" w:rsidP="002E626B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D97FF9">
        <w:rPr>
          <w:rFonts w:hint="eastAsia"/>
          <w:lang w:eastAsia="ko-KR"/>
        </w:rPr>
        <w:t>검색</w:t>
      </w:r>
      <w:r w:rsidRPr="00D97FF9">
        <w:rPr>
          <w:lang w:eastAsia="ko-KR"/>
        </w:rPr>
        <w:t xml:space="preserve"> 전 : 1개 이상의 항목을 입력하거나 선택해야만 검색결과 확인할 수 있음</w:t>
      </w:r>
    </w:p>
    <w:p w:rsidR="002E626B" w:rsidRDefault="002E626B" w:rsidP="002E626B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위험국소여부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체크박스 선택 시 위험국소인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 결과</w:t>
      </w:r>
      <w:r w:rsidR="00D97FF9">
        <w:rPr>
          <w:rFonts w:hint="eastAsia"/>
          <w:lang w:eastAsia="ko-KR"/>
        </w:rPr>
        <w:t>만 확인할 수 있음</w:t>
      </w:r>
    </w:p>
    <w:p w:rsidR="00D97FF9" w:rsidRDefault="00D97FF9" w:rsidP="00D97FF9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AE1F66">
        <w:rPr>
          <w:rFonts w:hint="eastAsia"/>
          <w:lang w:eastAsia="ko-KR"/>
        </w:rPr>
        <w:t>장비</w:t>
      </w:r>
      <w:r w:rsidRPr="00AE1F66">
        <w:rPr>
          <w:lang w:eastAsia="ko-KR"/>
        </w:rPr>
        <w:t xml:space="preserve">ID, 장비명 : 직접 입력하거나 OCR버튼을 </w:t>
      </w:r>
      <w:r w:rsidR="00556BA5" w:rsidRPr="00AE1F66">
        <w:rPr>
          <w:rFonts w:hint="eastAsia"/>
          <w:lang w:eastAsia="ko-KR"/>
        </w:rPr>
        <w:t>선택</w:t>
      </w:r>
      <w:r w:rsidR="00556BA5" w:rsidRPr="00AE1F66">
        <w:rPr>
          <w:lang w:eastAsia="ko-KR"/>
        </w:rPr>
        <w:t>해</w:t>
      </w:r>
      <w:r w:rsidRPr="00AE1F66">
        <w:rPr>
          <w:lang w:eastAsia="ko-KR"/>
        </w:rPr>
        <w:t xml:space="preserve"> 사진을 촬영해 등록할 수 있음</w:t>
      </w:r>
    </w:p>
    <w:p w:rsidR="00D97FF9" w:rsidRDefault="00D97FF9" w:rsidP="00D97FF9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검색 목록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검색된 목록 확인</w:t>
      </w:r>
    </w:p>
    <w:p w:rsidR="00D97FF9" w:rsidRDefault="00D97FF9" w:rsidP="00644DDA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D97FF9">
        <w:rPr>
          <w:rFonts w:hint="eastAsia"/>
          <w:lang w:eastAsia="ko-KR"/>
        </w:rPr>
        <w:lastRenderedPageBreak/>
        <w:t>동일</w:t>
      </w:r>
      <w:r w:rsidRPr="00D97FF9">
        <w:rPr>
          <w:lang w:eastAsia="ko-KR"/>
        </w:rPr>
        <w:t xml:space="preserve"> 사이트 목록 : 선택 시 동일 사이트의 목록으로 이동함</w:t>
      </w:r>
    </w:p>
    <w:p w:rsidR="00644DDA" w:rsidRDefault="00644DDA" w:rsidP="00644DDA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위험국소등급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위험국소 장비의 경우 위험국소등급 표시</w:t>
      </w:r>
    </w:p>
    <w:p w:rsidR="0010398D" w:rsidRDefault="00556BA5" w:rsidP="0010398D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AE1F66">
        <w:rPr>
          <w:rFonts w:hint="eastAsia"/>
          <w:lang w:eastAsia="ko-KR"/>
        </w:rPr>
        <w:t>더 보기</w:t>
      </w:r>
      <w:r w:rsidR="0010398D" w:rsidRPr="00AE1F66">
        <w:rPr>
          <w:lang w:eastAsia="ko-KR"/>
        </w:rPr>
        <w:t xml:space="preserve"> : 선택 시 목록을 50개씩 불러옴</w:t>
      </w:r>
    </w:p>
    <w:p w:rsidR="0038203B" w:rsidRDefault="0038203B" w:rsidP="0010398D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38203B">
        <w:rPr>
          <w:rFonts w:hint="eastAsia"/>
          <w:lang w:eastAsia="ko-KR"/>
        </w:rPr>
        <w:t>태그</w:t>
      </w:r>
      <w:r w:rsidRPr="0038203B">
        <w:rPr>
          <w:lang w:eastAsia="ko-KR"/>
        </w:rPr>
        <w:t xml:space="preserve"> : 검색된 장비 태그 확인할 수 있으며 X버튼 선택 시 삭제됨</w:t>
      </w:r>
    </w:p>
    <w:p w:rsidR="00292D55" w:rsidRDefault="00292D55" w:rsidP="0010398D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위험국소 표시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건물에 위험국소로 등록된 장비가 1개라도 있는 경우 빨간색으로 표시함</w:t>
      </w:r>
    </w:p>
    <w:p w:rsidR="0038203B" w:rsidRDefault="0038203B" w:rsidP="0010398D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38203B">
        <w:rPr>
          <w:rFonts w:hint="eastAsia"/>
          <w:lang w:eastAsia="ko-KR"/>
        </w:rPr>
        <w:t>검색필터창</w:t>
      </w:r>
      <w:r w:rsidRPr="0038203B">
        <w:rPr>
          <w:lang w:eastAsia="ko-KR"/>
        </w:rPr>
        <w:t xml:space="preserve"> : 동일 사이트 내에 있는 다른 장비를 검색할 수 있으며 검색 조건 입력 후 검색 버튼 선택 시 검색결과 확인</w:t>
      </w:r>
    </w:p>
    <w:p w:rsidR="00D70365" w:rsidRDefault="005D0F01" w:rsidP="00D87764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필수 항목 :</w:t>
      </w:r>
      <w:r>
        <w:rPr>
          <w:lang w:eastAsia="ko-KR"/>
        </w:rPr>
        <w:t xml:space="preserve"> </w:t>
      </w:r>
      <w:r w:rsidR="002E626B">
        <w:rPr>
          <w:rFonts w:hint="eastAsia"/>
          <w:lang w:eastAsia="ko-KR"/>
        </w:rPr>
        <w:t xml:space="preserve">위험국소 정보와 위험국소 조치정보의 </w:t>
      </w:r>
      <w:r w:rsidR="00D70365">
        <w:rPr>
          <w:rFonts w:hint="eastAsia"/>
          <w:lang w:eastAsia="ko-KR"/>
        </w:rPr>
        <w:t>*</w:t>
      </w:r>
      <w:r w:rsidR="00D70365">
        <w:rPr>
          <w:lang w:eastAsia="ko-KR"/>
        </w:rPr>
        <w:t xml:space="preserve"> </w:t>
      </w:r>
      <w:r w:rsidR="00D70365">
        <w:rPr>
          <w:rFonts w:hint="eastAsia"/>
          <w:lang w:eastAsia="ko-KR"/>
        </w:rPr>
        <w:t xml:space="preserve">표시는 위험국소 등록 시 필수로 입력해야 하는 </w:t>
      </w:r>
      <w:r w:rsidR="007F4FCA">
        <w:rPr>
          <w:rFonts w:hint="eastAsia"/>
          <w:lang w:eastAsia="ko-KR"/>
        </w:rPr>
        <w:t>정보임</w:t>
      </w:r>
    </w:p>
    <w:p w:rsidR="007F4FCA" w:rsidRDefault="005D0F01" w:rsidP="00D87764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조치결과 선택 :</w:t>
      </w:r>
      <w:r>
        <w:rPr>
          <w:lang w:eastAsia="ko-KR"/>
        </w:rPr>
        <w:t xml:space="preserve"> </w:t>
      </w:r>
      <w:r w:rsidR="007F4FCA">
        <w:rPr>
          <w:rFonts w:hint="eastAsia"/>
          <w:lang w:eastAsia="ko-KR"/>
        </w:rPr>
        <w:t>위험국소 조치결과</w:t>
      </w:r>
      <w:r w:rsidR="009C1583">
        <w:rPr>
          <w:rFonts w:hint="eastAsia"/>
          <w:lang w:eastAsia="ko-KR"/>
        </w:rPr>
        <w:t>에서 선택해야 함</w:t>
      </w:r>
    </w:p>
    <w:p w:rsidR="007F4FCA" w:rsidRDefault="007F4FCA" w:rsidP="007F4FCA">
      <w:pPr>
        <w:ind w:left="760"/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 xml:space="preserve">완료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위험국소 해제</w:t>
      </w:r>
    </w:p>
    <w:p w:rsidR="007F4FCA" w:rsidRDefault="007F4FCA" w:rsidP="007F4FCA">
      <w:pPr>
        <w:ind w:left="760"/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 xml:space="preserve">미완료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위험국소 유지</w:t>
      </w:r>
    </w:p>
    <w:p w:rsidR="007F4FCA" w:rsidRDefault="007F4FCA" w:rsidP="007F4FCA">
      <w:pPr>
        <w:ind w:left="760"/>
        <w:rPr>
          <w:lang w:eastAsia="ko-KR"/>
        </w:rPr>
      </w:pPr>
      <w:r>
        <w:rPr>
          <w:rFonts w:hint="eastAsia"/>
          <w:lang w:eastAsia="ko-KR"/>
        </w:rPr>
        <w:t xml:space="preserve">-조치불가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위험국소 유지</w:t>
      </w:r>
    </w:p>
    <w:p w:rsidR="00AE1F66" w:rsidRDefault="00AE1F66" w:rsidP="00D87764">
      <w:pPr>
        <w:pStyle w:val="af9"/>
        <w:numPr>
          <w:ilvl w:val="0"/>
          <w:numId w:val="19"/>
        </w:numPr>
        <w:ind w:leftChars="0"/>
        <w:rPr>
          <w:lang w:eastAsia="ko-KR"/>
        </w:rPr>
      </w:pPr>
      <w:r w:rsidRPr="00AE1F66">
        <w:rPr>
          <w:rFonts w:hint="eastAsia"/>
          <w:lang w:eastAsia="ko-KR"/>
        </w:rPr>
        <w:t>카메라</w:t>
      </w:r>
      <w:r w:rsidRPr="00AE1F66">
        <w:rPr>
          <w:lang w:eastAsia="ko-KR"/>
        </w:rPr>
        <w:t xml:space="preserve"> : </w:t>
      </w:r>
      <w:r w:rsidR="006F6CA1">
        <w:rPr>
          <w:rFonts w:hint="eastAsia"/>
          <w:lang w:eastAsia="ko-KR"/>
        </w:rPr>
        <w:t>위험국소(전),</w:t>
      </w:r>
      <w:r w:rsidR="006F6CA1">
        <w:rPr>
          <w:lang w:eastAsia="ko-KR"/>
        </w:rPr>
        <w:t xml:space="preserve"> </w:t>
      </w:r>
      <w:r w:rsidR="006F6CA1">
        <w:rPr>
          <w:rFonts w:hint="eastAsia"/>
          <w:lang w:eastAsia="ko-KR"/>
        </w:rPr>
        <w:t>위험국소(후),</w:t>
      </w:r>
      <w:r w:rsidR="006F6CA1">
        <w:rPr>
          <w:lang w:eastAsia="ko-KR"/>
        </w:rPr>
        <w:t xml:space="preserve"> </w:t>
      </w:r>
      <w:r w:rsidR="006F6CA1">
        <w:rPr>
          <w:rFonts w:hint="eastAsia"/>
          <w:lang w:eastAsia="ko-KR"/>
        </w:rPr>
        <w:t xml:space="preserve">안전 스티커 선택 후 </w:t>
      </w:r>
      <w:r w:rsidRPr="00AE1F66">
        <w:rPr>
          <w:lang w:eastAsia="ko-KR"/>
        </w:rPr>
        <w:t xml:space="preserve">카메라로 직접 촬영하거나 갤러리에서 </w:t>
      </w:r>
      <w:r w:rsidR="006F6CA1">
        <w:rPr>
          <w:rFonts w:hint="eastAsia"/>
          <w:lang w:eastAsia="ko-KR"/>
        </w:rPr>
        <w:t xml:space="preserve">사진을 </w:t>
      </w:r>
      <w:r w:rsidRPr="00AE1F66">
        <w:rPr>
          <w:lang w:eastAsia="ko-KR"/>
        </w:rPr>
        <w:t>선택해 등록할 수 있음</w:t>
      </w:r>
    </w:p>
    <w:p w:rsidR="005D0F01" w:rsidRDefault="005D0F01" w:rsidP="00D87764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취소 :</w:t>
      </w:r>
      <w:r>
        <w:rPr>
          <w:lang w:eastAsia="ko-KR"/>
        </w:rPr>
        <w:t xml:space="preserve"> </w:t>
      </w:r>
      <w:r w:rsidRPr="005D0F01">
        <w:rPr>
          <w:rFonts w:hint="eastAsia"/>
          <w:lang w:eastAsia="ko-KR"/>
        </w:rPr>
        <w:t>데이터</w:t>
      </w:r>
      <w:r w:rsidRPr="005D0F01">
        <w:rPr>
          <w:lang w:eastAsia="ko-KR"/>
        </w:rPr>
        <w:t xml:space="preserve"> 손실 안내 팝업에서 확인 선택 시 입력한 저장되지 않고 리스트 화면 이동</w:t>
      </w:r>
    </w:p>
    <w:p w:rsidR="00CE1950" w:rsidRDefault="00CE1950" w:rsidP="00CE1950">
      <w:pPr>
        <w:pStyle w:val="af9"/>
        <w:ind w:leftChars="0" w:left="760" w:firstLineChars="300" w:firstLine="600"/>
        <w:rPr>
          <w:lang w:eastAsia="ko-KR"/>
        </w:rPr>
      </w:pPr>
      <w:r>
        <w:rPr>
          <w:rFonts w:hint="eastAsia"/>
          <w:lang w:eastAsia="ko-KR"/>
        </w:rPr>
        <w:t>취소 선택 시 팝업 닫힘</w:t>
      </w:r>
    </w:p>
    <w:p w:rsidR="005D0F01" w:rsidRPr="00AE1F66" w:rsidRDefault="005D0F01" w:rsidP="00D87764">
      <w:pPr>
        <w:pStyle w:val="af9"/>
        <w:numPr>
          <w:ilvl w:val="0"/>
          <w:numId w:val="1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완료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필수 항목 입력 후 선택 시 저장 후 이전 화면으로 이동 </w:t>
      </w:r>
    </w:p>
    <w:p w:rsidR="00C40B6D" w:rsidRDefault="00C40B6D" w:rsidP="0060169D">
      <w:pPr>
        <w:pStyle w:val="TableContent-Left10"/>
        <w:numPr>
          <w:ilvl w:val="0"/>
          <w:numId w:val="0"/>
        </w:numPr>
        <w:ind w:left="760"/>
      </w:pPr>
    </w:p>
    <w:p w:rsidR="00C40B6D" w:rsidRDefault="00C40B6D" w:rsidP="00C40B6D">
      <w:pPr>
        <w:pStyle w:val="2"/>
        <w:rPr>
          <w:rFonts w:asciiTheme="majorHAnsi" w:eastAsiaTheme="majorHAnsi" w:hAnsiTheme="majorHAnsi"/>
          <w:lang w:eastAsia="ko-KR"/>
        </w:rPr>
      </w:pPr>
      <w:bookmarkStart w:id="65" w:name="_Toc53503856"/>
      <w:r>
        <w:rPr>
          <w:rFonts w:asciiTheme="majorHAnsi" w:eastAsiaTheme="majorHAnsi" w:hAnsiTheme="majorHAnsi" w:hint="eastAsia"/>
          <w:lang w:eastAsia="ko-KR"/>
        </w:rPr>
        <w:t>긴급복구물자관리</w:t>
      </w:r>
      <w:bookmarkEnd w:id="65"/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6" w:name="_Toc53503857"/>
      <w:r>
        <w:rPr>
          <w:rFonts w:asciiTheme="majorHAnsi" w:eastAsiaTheme="majorHAnsi" w:hAnsiTheme="majorHAnsi" w:hint="eastAsia"/>
          <w:lang w:eastAsia="ko-KR"/>
        </w:rPr>
        <w:t>경로</w:t>
      </w:r>
      <w:bookmarkEnd w:id="66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긴급복구물자관리</w:t>
      </w: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7" w:name="_Toc53503858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67"/>
    </w:p>
    <w:p w:rsidR="00C40B6D" w:rsidRDefault="00C40B6D" w:rsidP="00C40B6D">
      <w:pPr>
        <w:rPr>
          <w:lang w:eastAsia="ko-KR"/>
        </w:rPr>
      </w:pPr>
    </w:p>
    <w:p w:rsidR="00C40B6D" w:rsidRDefault="00C40B6D" w:rsidP="00C40B6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C40B6D" w:rsidRPr="00DF292A" w:rsidTr="00AF6333">
        <w:trPr>
          <w:cantSplit/>
          <w:trHeight w:val="6586"/>
          <w:jc w:val="center"/>
        </w:trPr>
        <w:tc>
          <w:tcPr>
            <w:tcW w:w="9108" w:type="dxa"/>
            <w:vAlign w:val="center"/>
          </w:tcPr>
          <w:p w:rsidR="00C40B6D" w:rsidRPr="00DF292A" w:rsidRDefault="00954C03" w:rsidP="00AF633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CF2A53" wp14:editId="6869B6EF">
                  <wp:extent cx="5657850" cy="3252470"/>
                  <wp:effectExtent l="0" t="0" r="0" b="508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B6D" w:rsidRDefault="00C40B6D" w:rsidP="00C40B6D">
      <w:pPr>
        <w:rPr>
          <w:lang w:eastAsia="ko-KR"/>
        </w:rPr>
      </w:pPr>
    </w:p>
    <w:p w:rsidR="001C26C0" w:rsidRPr="00DF292A" w:rsidRDefault="001C26C0" w:rsidP="001C26C0">
      <w:pPr>
        <w:rPr>
          <w:rFonts w:asciiTheme="majorHAnsi" w:eastAsiaTheme="majorHAnsi" w:hAnsiTheme="majorHAnsi"/>
          <w:b/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1C26C0" w:rsidRDefault="001C26C0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540869" w:rsidRPr="00DF292A" w:rsidTr="00424306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0869" w:rsidRPr="00DF292A" w:rsidRDefault="00954C03" w:rsidP="00424306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bookmarkStart w:id="68" w:name="_Hlk53410352"/>
            <w:r>
              <w:rPr>
                <w:noProof/>
              </w:rPr>
              <w:drawing>
                <wp:inline distT="0" distB="0" distL="0" distR="0" wp14:anchorId="453F00B7" wp14:editId="622F02C2">
                  <wp:extent cx="5657850" cy="3283585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</w:tbl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Default="00540869" w:rsidP="00C40B6D">
      <w:pPr>
        <w:rPr>
          <w:lang w:eastAsia="ko-KR"/>
        </w:rPr>
      </w:pPr>
    </w:p>
    <w:p w:rsidR="00540869" w:rsidRPr="00C40B6D" w:rsidRDefault="00540869" w:rsidP="00C40B6D">
      <w:pPr>
        <w:rPr>
          <w:lang w:eastAsia="ko-KR"/>
        </w:rPr>
      </w:pP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69" w:name="_Toc53503859"/>
      <w:r w:rsidRPr="00DF292A">
        <w:rPr>
          <w:rFonts w:asciiTheme="majorHAnsi" w:eastAsiaTheme="majorHAnsi" w:hAnsiTheme="majorHAnsi" w:hint="eastAsia"/>
          <w:lang w:eastAsia="ko-KR"/>
        </w:rPr>
        <w:lastRenderedPageBreak/>
        <w:t>기능설명</w:t>
      </w:r>
      <w:bookmarkEnd w:id="69"/>
    </w:p>
    <w:p w:rsidR="00BF1BA0" w:rsidRDefault="008237A5" w:rsidP="008237A5">
      <w:pPr>
        <w:pStyle w:val="af9"/>
        <w:numPr>
          <w:ilvl w:val="0"/>
          <w:numId w:val="6"/>
        </w:numPr>
        <w:ind w:leftChars="0"/>
        <w:rPr>
          <w:lang w:eastAsia="ko-KR"/>
        </w:rPr>
      </w:pPr>
      <w:r w:rsidRPr="008237A5">
        <w:rPr>
          <w:rFonts w:hint="eastAsia"/>
          <w:lang w:eastAsia="ko-KR"/>
        </w:rPr>
        <w:t>장비</w:t>
      </w:r>
      <w:r>
        <w:rPr>
          <w:rFonts w:hint="eastAsia"/>
          <w:lang w:eastAsia="ko-KR"/>
        </w:rPr>
        <w:t>구분을 필수로 선택하여</w:t>
      </w:r>
      <w:r>
        <w:rPr>
          <w:lang w:eastAsia="ko-KR"/>
        </w:rPr>
        <w:t xml:space="preserve"> </w:t>
      </w:r>
      <w:r w:rsidRPr="008237A5">
        <w:rPr>
          <w:lang w:eastAsia="ko-KR"/>
        </w:rPr>
        <w:t>검색함</w:t>
      </w:r>
    </w:p>
    <w:p w:rsidR="008237A5" w:rsidRDefault="008237A5" w:rsidP="008237A5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기지국/중계기,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장비ID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장비명,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작업시작일시,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작업완료일시,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작업내용,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비고 입력해 완료함</w:t>
      </w:r>
    </w:p>
    <w:p w:rsidR="00BF1BA0" w:rsidRPr="007726ED" w:rsidRDefault="00BF1BA0" w:rsidP="00BF1BA0">
      <w:pPr>
        <w:pStyle w:val="af9"/>
        <w:ind w:leftChars="0" w:left="760"/>
        <w:rPr>
          <w:lang w:eastAsia="ko-KR"/>
        </w:rPr>
      </w:pPr>
    </w:p>
    <w:p w:rsidR="00C40B6D" w:rsidRDefault="00C40B6D" w:rsidP="00C40B6D">
      <w:pPr>
        <w:pStyle w:val="3"/>
        <w:rPr>
          <w:rFonts w:asciiTheme="majorHAnsi" w:eastAsiaTheme="majorHAnsi" w:hAnsiTheme="majorHAnsi"/>
          <w:lang w:eastAsia="ko-KR"/>
        </w:rPr>
      </w:pPr>
      <w:bookmarkStart w:id="70" w:name="_Toc53503860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70"/>
    </w:p>
    <w:p w:rsidR="00920AE6" w:rsidRDefault="00920AE6" w:rsidP="00D87764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장비구분 </w:t>
      </w:r>
      <w:r>
        <w:rPr>
          <w:lang w:eastAsia="ko-KR"/>
        </w:rPr>
        <w:t xml:space="preserve">: </w:t>
      </w:r>
      <w:r w:rsidR="001C26C0">
        <w:rPr>
          <w:rFonts w:hint="eastAsia"/>
          <w:lang w:eastAsia="ko-KR"/>
        </w:rPr>
        <w:t>필수로 선택해야만 검색결과 확인할 수 있음</w:t>
      </w:r>
    </w:p>
    <w:p w:rsidR="00AB377D" w:rsidRDefault="00AB377D" w:rsidP="00AB377D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검색 목록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검색된 목록 확인</w:t>
      </w:r>
    </w:p>
    <w:p w:rsidR="00AB377D" w:rsidRDefault="00BD26BF" w:rsidP="00AB377D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국소정보 장비I</w:t>
      </w:r>
      <w:r>
        <w:rPr>
          <w:lang w:eastAsia="ko-KR"/>
        </w:rPr>
        <w:t xml:space="preserve">D, </w:t>
      </w:r>
      <w:r>
        <w:rPr>
          <w:rFonts w:hint="eastAsia"/>
          <w:lang w:eastAsia="ko-KR"/>
        </w:rPr>
        <w:t>장비명 검색</w:t>
      </w:r>
      <w:r w:rsidR="00AB377D">
        <w:rPr>
          <w:rFonts w:hint="eastAsia"/>
          <w:lang w:eastAsia="ko-KR"/>
        </w:rPr>
        <w:t xml:space="preserve"> </w:t>
      </w:r>
      <w:r w:rsidR="00AB377D">
        <w:rPr>
          <w:lang w:eastAsia="ko-KR"/>
        </w:rPr>
        <w:t xml:space="preserve">: </w:t>
      </w:r>
      <w:r>
        <w:rPr>
          <w:rFonts w:hint="eastAsia"/>
          <w:lang w:eastAsia="ko-KR"/>
        </w:rPr>
        <w:t>검색결과 선택 시 국소정보 검색여부 팝업이 뜸</w:t>
      </w:r>
    </w:p>
    <w:p w:rsidR="00BD26BF" w:rsidRDefault="00BD26BF" w:rsidP="00BD26BF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                           </w:t>
      </w:r>
      <w:r>
        <w:rPr>
          <w:rFonts w:hint="eastAsia"/>
          <w:lang w:eastAsia="ko-KR"/>
        </w:rPr>
        <w:t>취소 선택 시 긴급복구물자 상세로 이동함</w:t>
      </w:r>
    </w:p>
    <w:p w:rsidR="00BD26BF" w:rsidRDefault="00BD26BF" w:rsidP="00BD26BF">
      <w:pPr>
        <w:pStyle w:val="af9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                          </w:t>
      </w:r>
      <w:r>
        <w:rPr>
          <w:rFonts w:hint="eastAsia"/>
          <w:lang w:eastAsia="ko-KR"/>
        </w:rPr>
        <w:t xml:space="preserve"> 검색 선택 시 국소정보로 이동해서 장비I</w:t>
      </w:r>
      <w:r>
        <w:rPr>
          <w:lang w:eastAsia="ko-KR"/>
        </w:rPr>
        <w:t xml:space="preserve">D, </w:t>
      </w:r>
      <w:r>
        <w:rPr>
          <w:rFonts w:hint="eastAsia"/>
          <w:lang w:eastAsia="ko-KR"/>
        </w:rPr>
        <w:t>장비명 검색</w:t>
      </w:r>
    </w:p>
    <w:p w:rsidR="00BD26BF" w:rsidRDefault="00BD26BF" w:rsidP="00D87764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더 보기 </w:t>
      </w:r>
      <w:r>
        <w:rPr>
          <w:lang w:eastAsia="ko-KR"/>
        </w:rPr>
        <w:t xml:space="preserve">: </w:t>
      </w:r>
      <w:r w:rsidRPr="00316612">
        <w:rPr>
          <w:lang w:eastAsia="ko-KR"/>
        </w:rPr>
        <w:t>선택 시 50개씩 목록을 불러옴</w:t>
      </w:r>
    </w:p>
    <w:p w:rsidR="00BD26BF" w:rsidRDefault="00BD26BF" w:rsidP="00BD26BF">
      <w:pPr>
        <w:pStyle w:val="af9"/>
        <w:numPr>
          <w:ilvl w:val="0"/>
          <w:numId w:val="20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로그인한 사용자 정보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로그인한 사용자 정보를 불러오며 정보는 수정할 수 있음</w:t>
      </w:r>
    </w:p>
    <w:p w:rsidR="00F47332" w:rsidRDefault="00920AE6" w:rsidP="00F47332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기지국/중계기,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 w:rsidR="00CB3036">
        <w:rPr>
          <w:rFonts w:hint="eastAsia"/>
          <w:lang w:eastAsia="ko-KR"/>
        </w:rPr>
        <w:t>비ID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장비명,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작업시작일시,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작업완료일시,</w:t>
      </w:r>
      <w:r w:rsidR="00C93822">
        <w:rPr>
          <w:lang w:eastAsia="ko-KR"/>
        </w:rPr>
        <w:t xml:space="preserve"> </w:t>
      </w:r>
      <w:r>
        <w:rPr>
          <w:rFonts w:hint="eastAsia"/>
          <w:lang w:eastAsia="ko-KR"/>
        </w:rPr>
        <w:t>작업내용,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비고 필수입력 사항</w:t>
      </w:r>
    </w:p>
    <w:p w:rsidR="00F47332" w:rsidRDefault="00F47332" w:rsidP="00F47332">
      <w:pPr>
        <w:pStyle w:val="af9"/>
        <w:numPr>
          <w:ilvl w:val="0"/>
          <w:numId w:val="20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장비I</w:t>
      </w:r>
      <w:r>
        <w:rPr>
          <w:lang w:eastAsia="ko-KR"/>
        </w:rPr>
        <w:t xml:space="preserve">D, </w:t>
      </w:r>
      <w:r>
        <w:rPr>
          <w:rFonts w:hint="eastAsia"/>
          <w:lang w:eastAsia="ko-KR"/>
        </w:rPr>
        <w:t xml:space="preserve">장비명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국소정보로 이동해서 검색한 경우 장비I</w:t>
      </w:r>
      <w:r>
        <w:rPr>
          <w:lang w:eastAsia="ko-KR"/>
        </w:rPr>
        <w:t xml:space="preserve">D, </w:t>
      </w:r>
      <w:r>
        <w:rPr>
          <w:rFonts w:hint="eastAsia"/>
          <w:lang w:eastAsia="ko-KR"/>
        </w:rPr>
        <w:t>장비명 정보 입력되어 보임</w:t>
      </w:r>
    </w:p>
    <w:p w:rsidR="00920AE6" w:rsidRDefault="00920AE6" w:rsidP="00D87764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작업완료일시는 작업시작일시보다 앞선 일시로 수정 불가</w:t>
      </w:r>
    </w:p>
    <w:p w:rsidR="00D37BBC" w:rsidRDefault="00D37BBC" w:rsidP="00142095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취소 :</w:t>
      </w:r>
      <w:r>
        <w:rPr>
          <w:lang w:eastAsia="ko-KR"/>
        </w:rPr>
        <w:t xml:space="preserve"> </w:t>
      </w:r>
      <w:r w:rsidRPr="00D37BBC">
        <w:rPr>
          <w:rFonts w:hint="eastAsia"/>
          <w:lang w:eastAsia="ko-KR"/>
        </w:rPr>
        <w:t>데이터</w:t>
      </w:r>
      <w:r w:rsidRPr="00D37BBC">
        <w:rPr>
          <w:lang w:eastAsia="ko-KR"/>
        </w:rPr>
        <w:t xml:space="preserve"> 손실 안내 팝업에서 확인 선택 시 입력한 저장되지 않고 리스트 화면 이동</w:t>
      </w:r>
    </w:p>
    <w:p w:rsidR="00D37BBC" w:rsidRDefault="00D37BBC" w:rsidP="00D37BBC">
      <w:pPr>
        <w:ind w:left="400" w:firstLineChars="500" w:firstLine="1000"/>
        <w:rPr>
          <w:lang w:eastAsia="ko-KR"/>
        </w:rPr>
      </w:pPr>
      <w:r w:rsidRPr="00D37BBC">
        <w:rPr>
          <w:rFonts w:hint="eastAsia"/>
          <w:lang w:eastAsia="ko-KR"/>
        </w:rPr>
        <w:t>취소</w:t>
      </w:r>
      <w:r w:rsidRPr="00D37BBC">
        <w:rPr>
          <w:lang w:eastAsia="ko-KR"/>
        </w:rPr>
        <w:t xml:space="preserve"> 선택 시 팝업 닫힘</w:t>
      </w:r>
    </w:p>
    <w:p w:rsidR="00142095" w:rsidRDefault="00D37BBC" w:rsidP="00142095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완료 :</w:t>
      </w:r>
      <w:r>
        <w:rPr>
          <w:lang w:eastAsia="ko-KR"/>
        </w:rPr>
        <w:t xml:space="preserve"> </w:t>
      </w:r>
      <w:r w:rsidR="00920AE6">
        <w:rPr>
          <w:rFonts w:hint="eastAsia"/>
          <w:lang w:eastAsia="ko-KR"/>
        </w:rPr>
        <w:t>필수입력 사항 입력 후 완료선택 시 신청완료됨</w:t>
      </w:r>
    </w:p>
    <w:p w:rsidR="00142095" w:rsidRPr="00AE1F66" w:rsidRDefault="00142095" w:rsidP="00142095">
      <w:pPr>
        <w:pStyle w:val="af9"/>
        <w:numPr>
          <w:ilvl w:val="0"/>
          <w:numId w:val="2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카메라 </w:t>
      </w:r>
      <w:r>
        <w:rPr>
          <w:lang w:eastAsia="ko-KR"/>
        </w:rPr>
        <w:t xml:space="preserve">: </w:t>
      </w:r>
      <w:r w:rsidRPr="00AE1F66">
        <w:rPr>
          <w:lang w:eastAsia="ko-KR"/>
        </w:rPr>
        <w:t xml:space="preserve">카메라로 직접 촬영하거나 갤러리에서 </w:t>
      </w:r>
      <w:r>
        <w:rPr>
          <w:rFonts w:hint="eastAsia"/>
          <w:lang w:eastAsia="ko-KR"/>
        </w:rPr>
        <w:t xml:space="preserve">사진을 </w:t>
      </w:r>
      <w:r w:rsidRPr="00AE1F66">
        <w:rPr>
          <w:lang w:eastAsia="ko-KR"/>
        </w:rPr>
        <w:t>선택해 등록할 수 있음</w:t>
      </w:r>
    </w:p>
    <w:p w:rsidR="00142095" w:rsidRPr="00AE1F66" w:rsidRDefault="00142095" w:rsidP="00142095">
      <w:pPr>
        <w:pStyle w:val="af9"/>
        <w:ind w:leftChars="0" w:left="760"/>
        <w:rPr>
          <w:lang w:eastAsia="ko-KR"/>
        </w:rPr>
      </w:pPr>
    </w:p>
    <w:p w:rsidR="00C40B6D" w:rsidRDefault="00C40B6D" w:rsidP="0060169D">
      <w:pPr>
        <w:pStyle w:val="TableContent-Left10"/>
        <w:numPr>
          <w:ilvl w:val="0"/>
          <w:numId w:val="0"/>
        </w:numPr>
        <w:ind w:left="760"/>
      </w:pPr>
    </w:p>
    <w:p w:rsidR="0062735A" w:rsidRPr="00920AE6" w:rsidRDefault="0062735A" w:rsidP="0060169D">
      <w:pPr>
        <w:pStyle w:val="TableContent-Left10"/>
        <w:numPr>
          <w:ilvl w:val="0"/>
          <w:numId w:val="0"/>
        </w:numPr>
        <w:ind w:left="760"/>
      </w:pPr>
    </w:p>
    <w:p w:rsidR="00C40B6D" w:rsidRDefault="00C40B6D" w:rsidP="00C40B6D">
      <w:pPr>
        <w:pStyle w:val="2"/>
        <w:rPr>
          <w:rFonts w:asciiTheme="majorHAnsi" w:eastAsiaTheme="majorHAnsi" w:hAnsiTheme="majorHAnsi"/>
          <w:lang w:eastAsia="ko-KR"/>
        </w:rPr>
      </w:pPr>
      <w:bookmarkStart w:id="71" w:name="_Toc53503861"/>
      <w:r>
        <w:rPr>
          <w:rFonts w:asciiTheme="majorHAnsi" w:eastAsiaTheme="majorHAnsi" w:hAnsiTheme="majorHAnsi" w:hint="eastAsia"/>
          <w:lang w:eastAsia="ko-KR"/>
        </w:rPr>
        <w:t>전기안전점검</w:t>
      </w:r>
      <w:bookmarkEnd w:id="71"/>
    </w:p>
    <w:p w:rsidR="00264801" w:rsidRDefault="00264801" w:rsidP="00264801">
      <w:pPr>
        <w:pStyle w:val="3"/>
        <w:rPr>
          <w:rFonts w:asciiTheme="majorHAnsi" w:eastAsiaTheme="majorHAnsi" w:hAnsiTheme="majorHAnsi"/>
          <w:lang w:eastAsia="ko-KR"/>
        </w:rPr>
      </w:pPr>
      <w:bookmarkStart w:id="72" w:name="_Toc53503862"/>
      <w:r>
        <w:rPr>
          <w:rFonts w:asciiTheme="majorHAnsi" w:eastAsiaTheme="majorHAnsi" w:hAnsiTheme="majorHAnsi" w:hint="eastAsia"/>
          <w:lang w:eastAsia="ko-KR"/>
        </w:rPr>
        <w:t>경로</w:t>
      </w:r>
      <w:bookmarkEnd w:id="72"/>
      <w:r w:rsidR="00CB7A0C">
        <w:rPr>
          <w:rFonts w:asciiTheme="majorHAnsi" w:eastAsiaTheme="majorHAnsi" w:hAnsiTheme="majorHAnsi" w:hint="eastAsia"/>
          <w:lang w:eastAsia="ko-KR"/>
        </w:rPr>
        <w:t xml:space="preserve"> </w:t>
      </w:r>
    </w:p>
    <w:p w:rsid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전기안전점검</w:t>
      </w:r>
    </w:p>
    <w:p w:rsidR="00B0130D" w:rsidRDefault="00B0130D" w:rsidP="00B0130D">
      <w:pPr>
        <w:pStyle w:val="3"/>
        <w:rPr>
          <w:rFonts w:asciiTheme="majorHAnsi" w:eastAsiaTheme="majorHAnsi" w:hAnsiTheme="majorHAnsi"/>
          <w:lang w:eastAsia="ko-KR"/>
        </w:rPr>
      </w:pPr>
      <w:bookmarkStart w:id="73" w:name="_Toc53503863"/>
      <w:r>
        <w:rPr>
          <w:rFonts w:asciiTheme="majorHAnsi" w:eastAsiaTheme="majorHAnsi" w:hAnsiTheme="majorHAnsi" w:hint="eastAsia"/>
          <w:lang w:eastAsia="ko-KR"/>
        </w:rPr>
        <w:t>화면</w:t>
      </w:r>
      <w:bookmarkEnd w:id="73"/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3E63E1" w:rsidRPr="00DF292A" w:rsidTr="00954C03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3E1" w:rsidRPr="00DF292A" w:rsidRDefault="00BE06F6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C05F7E1" wp14:editId="41448E2E">
                  <wp:extent cx="5048250" cy="4404757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484" cy="441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p w:rsidR="003E63E1" w:rsidRDefault="003E63E1" w:rsidP="003E63E1">
      <w:pPr>
        <w:rPr>
          <w:noProof/>
        </w:rPr>
      </w:pPr>
    </w:p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3E63E1" w:rsidRPr="00DF292A" w:rsidTr="00954C03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3E1" w:rsidRPr="00DF292A" w:rsidRDefault="00BE06F6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B9BE48" wp14:editId="1D0E9A73">
                  <wp:extent cx="4714875" cy="4091805"/>
                  <wp:effectExtent l="0" t="0" r="0" b="444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177" cy="409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30D" w:rsidRDefault="00B0130D" w:rsidP="00B0130D">
      <w:pPr>
        <w:rPr>
          <w:lang w:eastAsia="ko-KR"/>
        </w:rPr>
      </w:pPr>
    </w:p>
    <w:p w:rsidR="00B0130D" w:rsidRDefault="00B0130D" w:rsidP="00B0130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3E63E1" w:rsidRPr="00DF292A" w:rsidTr="00954C03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3E1" w:rsidRPr="00DF292A" w:rsidRDefault="00BE06F6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C3CE62" wp14:editId="007648A8">
                  <wp:extent cx="4914900" cy="4200525"/>
                  <wp:effectExtent l="0" t="0" r="0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30D" w:rsidRDefault="00B0130D" w:rsidP="00B0130D">
      <w:pPr>
        <w:rPr>
          <w:lang w:eastAsia="ko-KR"/>
        </w:rPr>
      </w:pPr>
    </w:p>
    <w:p w:rsidR="00B0130D" w:rsidRPr="00B0130D" w:rsidRDefault="00B0130D" w:rsidP="00B0130D">
      <w:pPr>
        <w:rPr>
          <w:lang w:eastAsia="ko-KR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BE06F6" w:rsidRPr="00DF292A" w:rsidTr="00954C03">
        <w:trPr>
          <w:cantSplit/>
          <w:trHeight w:val="6586"/>
          <w:jc w:val="center"/>
        </w:trPr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06F6" w:rsidRPr="00DF292A" w:rsidRDefault="00BE06F6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010A2" wp14:editId="2E532F36">
                  <wp:extent cx="2428875" cy="4200525"/>
                  <wp:effectExtent l="0" t="0" r="9525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30D" w:rsidRPr="00260F80" w:rsidRDefault="00B0130D" w:rsidP="00B0130D">
      <w:pPr>
        <w:pStyle w:val="TableContent-Left10"/>
        <w:numPr>
          <w:ilvl w:val="0"/>
          <w:numId w:val="0"/>
        </w:numPr>
        <w:spacing w:before="60" w:after="60"/>
        <w:ind w:left="615"/>
        <w:rPr>
          <w:rFonts w:asciiTheme="majorHAnsi" w:eastAsiaTheme="majorHAnsi" w:hAnsiTheme="majorHAnsi"/>
        </w:rPr>
      </w:pPr>
    </w:p>
    <w:p w:rsidR="00264801" w:rsidRDefault="00264801" w:rsidP="00264801">
      <w:pPr>
        <w:pStyle w:val="3"/>
        <w:rPr>
          <w:rFonts w:asciiTheme="majorHAnsi" w:eastAsiaTheme="majorHAnsi" w:hAnsiTheme="majorHAnsi"/>
          <w:lang w:eastAsia="ko-KR"/>
        </w:rPr>
      </w:pPr>
      <w:bookmarkStart w:id="74" w:name="_Toc53503864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74"/>
    </w:p>
    <w:p w:rsidR="00395915" w:rsidRDefault="00395915" w:rsidP="00395915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점검 차수,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점검상태를 선택해 검색함</w:t>
      </w:r>
    </w:p>
    <w:p w:rsidR="00395915" w:rsidRPr="00395915" w:rsidRDefault="00395915" w:rsidP="00395915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점검일,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대응결과,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특이사항 입력 후 완료함</w:t>
      </w:r>
    </w:p>
    <w:p w:rsidR="00264801" w:rsidRDefault="00264801" w:rsidP="00264801">
      <w:pPr>
        <w:pStyle w:val="3"/>
        <w:rPr>
          <w:rFonts w:asciiTheme="majorHAnsi" w:eastAsiaTheme="majorHAnsi" w:hAnsiTheme="majorHAnsi"/>
          <w:lang w:eastAsia="ko-KR"/>
        </w:rPr>
      </w:pPr>
      <w:bookmarkStart w:id="75" w:name="_Toc53503865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75"/>
    </w:p>
    <w:p w:rsidR="00771049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점검 차수 </w:t>
      </w:r>
      <w:r>
        <w:rPr>
          <w:lang w:eastAsia="ko-KR"/>
        </w:rPr>
        <w:t xml:space="preserve">: </w:t>
      </w:r>
      <w:r w:rsidR="00771049">
        <w:rPr>
          <w:rFonts w:hint="eastAsia"/>
          <w:lang w:eastAsia="ko-KR"/>
        </w:rPr>
        <w:t xml:space="preserve">점검 차수 </w:t>
      </w:r>
      <w:r w:rsidR="0097177D">
        <w:rPr>
          <w:rFonts w:hint="eastAsia"/>
          <w:lang w:eastAsia="ko-KR"/>
        </w:rPr>
        <w:t>전체, 전 주 선택할 수 있음</w:t>
      </w:r>
    </w:p>
    <w:p w:rsidR="00771049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주소 </w:t>
      </w:r>
      <w:r>
        <w:rPr>
          <w:lang w:eastAsia="ko-KR"/>
        </w:rPr>
        <w:t xml:space="preserve">: </w:t>
      </w:r>
      <w:r w:rsidR="00771049">
        <w:rPr>
          <w:rFonts w:hint="eastAsia"/>
          <w:lang w:eastAsia="ko-KR"/>
        </w:rPr>
        <w:t xml:space="preserve">주소 </w:t>
      </w:r>
      <w:r w:rsidR="0097177D">
        <w:rPr>
          <w:rFonts w:hint="eastAsia"/>
          <w:lang w:eastAsia="ko-KR"/>
        </w:rPr>
        <w:t>선택</w:t>
      </w:r>
    </w:p>
    <w:p w:rsidR="0097177D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점검상태 </w:t>
      </w:r>
      <w:r>
        <w:rPr>
          <w:lang w:eastAsia="ko-KR"/>
        </w:rPr>
        <w:t xml:space="preserve">: </w:t>
      </w:r>
      <w:r w:rsidR="0097177D">
        <w:rPr>
          <w:rFonts w:hint="eastAsia"/>
          <w:lang w:eastAsia="ko-KR"/>
        </w:rPr>
        <w:t>점검상태 미</w:t>
      </w:r>
      <w:r w:rsidR="002E361D">
        <w:rPr>
          <w:rFonts w:hint="eastAsia"/>
          <w:lang w:eastAsia="ko-KR"/>
        </w:rPr>
        <w:t>점검</w:t>
      </w:r>
      <w:r w:rsidR="0097177D">
        <w:rPr>
          <w:rFonts w:hint="eastAsia"/>
          <w:lang w:eastAsia="ko-KR"/>
        </w:rPr>
        <w:t>,</w:t>
      </w:r>
      <w:r w:rsidR="0097177D">
        <w:rPr>
          <w:lang w:eastAsia="ko-KR"/>
        </w:rPr>
        <w:t xml:space="preserve"> </w:t>
      </w:r>
      <w:r w:rsidR="0097177D">
        <w:rPr>
          <w:rFonts w:hint="eastAsia"/>
          <w:lang w:eastAsia="ko-KR"/>
        </w:rPr>
        <w:t>점검 중 선택</w:t>
      </w:r>
    </w:p>
    <w:p w:rsidR="00771049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검색결과 </w:t>
      </w:r>
      <w:r>
        <w:rPr>
          <w:lang w:eastAsia="ko-KR"/>
        </w:rPr>
        <w:t xml:space="preserve">: </w:t>
      </w:r>
      <w:r w:rsidR="00771049">
        <w:rPr>
          <w:rFonts w:hint="eastAsia"/>
          <w:lang w:eastAsia="ko-KR"/>
        </w:rPr>
        <w:t xml:space="preserve">전주 검색결과가 목록에 </w:t>
      </w:r>
      <w:r w:rsidR="0097177D">
        <w:rPr>
          <w:rFonts w:hint="eastAsia"/>
          <w:lang w:eastAsia="ko-KR"/>
        </w:rPr>
        <w:t>보임</w:t>
      </w:r>
    </w:p>
    <w:p w:rsidR="00EA6306" w:rsidRDefault="00EA6306" w:rsidP="00EA6306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>관리유저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 본부의 점검대상이 보임</w:t>
      </w:r>
    </w:p>
    <w:p w:rsidR="00EA6306" w:rsidRDefault="00EA6306" w:rsidP="00EA6306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>필드유저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 팀의 점검대상이 보임</w:t>
      </w:r>
    </w:p>
    <w:p w:rsidR="00EA6306" w:rsidRDefault="00EA6306" w:rsidP="00EA6306">
      <w:pPr>
        <w:pStyle w:val="af9"/>
        <w:ind w:leftChars="0" w:left="760"/>
        <w:rPr>
          <w:lang w:eastAsia="ko-KR"/>
        </w:rPr>
      </w:pPr>
      <w:r>
        <w:rPr>
          <w:rFonts w:hint="eastAsia"/>
          <w:lang w:eastAsia="ko-KR"/>
        </w:rPr>
        <w:t>어드민 유저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 지역의 점검대상이</w:t>
      </w:r>
      <w:r w:rsidR="00F54BD9">
        <w:rPr>
          <w:rFonts w:hint="eastAsia"/>
          <w:lang w:eastAsia="ko-KR"/>
        </w:rPr>
        <w:t xml:space="preserve"> 보임</w:t>
      </w:r>
      <w:r>
        <w:rPr>
          <w:rFonts w:hint="eastAsia"/>
          <w:lang w:eastAsia="ko-KR"/>
        </w:rPr>
        <w:t xml:space="preserve"> </w:t>
      </w:r>
    </w:p>
    <w:p w:rsidR="003A2F2A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점검일 </w:t>
      </w:r>
      <w:r>
        <w:rPr>
          <w:lang w:eastAsia="ko-KR"/>
        </w:rPr>
        <w:t xml:space="preserve">: </w:t>
      </w:r>
      <w:r w:rsidR="003A2F2A">
        <w:rPr>
          <w:rFonts w:hint="eastAsia"/>
          <w:lang w:eastAsia="ko-KR"/>
        </w:rPr>
        <w:t>점검일</w:t>
      </w:r>
      <w:r w:rsidR="00BE06F6">
        <w:rPr>
          <w:rFonts w:hint="eastAsia"/>
          <w:lang w:eastAsia="ko-KR"/>
        </w:rPr>
        <w:t>을</w:t>
      </w:r>
      <w:r w:rsidR="003A2F2A">
        <w:rPr>
          <w:rFonts w:hint="eastAsia"/>
          <w:lang w:eastAsia="ko-KR"/>
        </w:rPr>
        <w:t xml:space="preserve"> 선택할 수 있음</w:t>
      </w:r>
    </w:p>
    <w:p w:rsidR="00771049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대응결과 </w:t>
      </w:r>
      <w:r>
        <w:rPr>
          <w:lang w:eastAsia="ko-KR"/>
        </w:rPr>
        <w:t xml:space="preserve">: </w:t>
      </w:r>
      <w:r w:rsidR="0097177D">
        <w:rPr>
          <w:rFonts w:hint="eastAsia"/>
          <w:lang w:eastAsia="ko-KR"/>
        </w:rPr>
        <w:t>현 운용 축전지로 대응</w:t>
      </w:r>
      <w:r w:rsidR="0097177D">
        <w:rPr>
          <w:lang w:eastAsia="ko-KR"/>
        </w:rPr>
        <w:t xml:space="preserve"> </w:t>
      </w:r>
      <w:r w:rsidR="0097177D">
        <w:rPr>
          <w:rFonts w:hint="eastAsia"/>
          <w:lang w:eastAsia="ko-KR"/>
        </w:rPr>
        <w:t xml:space="preserve">가능 </w:t>
      </w:r>
      <w:r w:rsidR="0097177D">
        <w:rPr>
          <w:lang w:eastAsia="ko-KR"/>
        </w:rPr>
        <w:t xml:space="preserve">~ </w:t>
      </w:r>
      <w:r w:rsidR="0097177D">
        <w:rPr>
          <w:rFonts w:hint="eastAsia"/>
          <w:lang w:eastAsia="ko-KR"/>
        </w:rPr>
        <w:t>축전지팩 대응</w:t>
      </w:r>
      <w:r w:rsidR="002E361D">
        <w:rPr>
          <w:rFonts w:hint="eastAsia"/>
          <w:lang w:eastAsia="ko-KR"/>
        </w:rPr>
        <w:t xml:space="preserve"> 선택 시 대응 결과 기타,</w:t>
      </w:r>
      <w:r w:rsidR="002E361D">
        <w:rPr>
          <w:lang w:eastAsia="ko-KR"/>
        </w:rPr>
        <w:t xml:space="preserve"> </w:t>
      </w:r>
      <w:r w:rsidR="002E361D">
        <w:rPr>
          <w:rFonts w:hint="eastAsia"/>
          <w:lang w:eastAsia="ko-KR"/>
        </w:rPr>
        <w:t>알람시작일시,</w:t>
      </w:r>
      <w:r w:rsidR="002E361D">
        <w:rPr>
          <w:lang w:eastAsia="ko-KR"/>
        </w:rPr>
        <w:t xml:space="preserve"> </w:t>
      </w:r>
      <w:r w:rsidR="002E361D">
        <w:rPr>
          <w:rFonts w:hint="eastAsia"/>
          <w:lang w:eastAsia="ko-KR"/>
        </w:rPr>
        <w:t>알람종료일시 활성화</w:t>
      </w:r>
    </w:p>
    <w:p w:rsidR="002E361D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대응결과 </w:t>
      </w:r>
      <w:r>
        <w:rPr>
          <w:lang w:eastAsia="ko-KR"/>
        </w:rPr>
        <w:t xml:space="preserve">: </w:t>
      </w:r>
      <w:r w:rsidR="002E361D">
        <w:rPr>
          <w:rFonts w:hint="eastAsia"/>
          <w:lang w:eastAsia="ko-KR"/>
        </w:rPr>
        <w:t>안전검사 미시행(일정연기)</w:t>
      </w:r>
      <w:r w:rsidR="002E361D">
        <w:rPr>
          <w:lang w:eastAsia="ko-KR"/>
        </w:rPr>
        <w:t xml:space="preserve"> ~ </w:t>
      </w:r>
      <w:r w:rsidR="002E361D">
        <w:rPr>
          <w:rFonts w:hint="eastAsia"/>
          <w:lang w:eastAsia="ko-KR"/>
        </w:rPr>
        <w:t xml:space="preserve">기타 </w:t>
      </w:r>
      <w:r w:rsidR="002E361D">
        <w:rPr>
          <w:lang w:eastAsia="ko-KR"/>
        </w:rPr>
        <w:t>(</w:t>
      </w:r>
      <w:r w:rsidR="002E361D">
        <w:rPr>
          <w:rFonts w:hint="eastAsia"/>
          <w:lang w:eastAsia="ko-KR"/>
        </w:rPr>
        <w:t>기타 내역 별도 입력)</w:t>
      </w:r>
      <w:r w:rsidR="002E361D">
        <w:rPr>
          <w:lang w:eastAsia="ko-KR"/>
        </w:rPr>
        <w:t xml:space="preserve"> </w:t>
      </w:r>
      <w:r w:rsidR="002E361D">
        <w:rPr>
          <w:rFonts w:hint="eastAsia"/>
          <w:lang w:eastAsia="ko-KR"/>
        </w:rPr>
        <w:t>선택 시 대응 결과 기타,</w:t>
      </w:r>
      <w:r w:rsidR="002E361D">
        <w:rPr>
          <w:lang w:eastAsia="ko-KR"/>
        </w:rPr>
        <w:t xml:space="preserve"> </w:t>
      </w:r>
      <w:r w:rsidR="002E361D">
        <w:rPr>
          <w:rFonts w:hint="eastAsia"/>
          <w:lang w:eastAsia="ko-KR"/>
        </w:rPr>
        <w:t>서비스종료일시,</w:t>
      </w:r>
      <w:r w:rsidR="002E361D">
        <w:rPr>
          <w:lang w:eastAsia="ko-KR"/>
        </w:rPr>
        <w:t xml:space="preserve"> </w:t>
      </w:r>
      <w:r w:rsidR="002E361D">
        <w:rPr>
          <w:rFonts w:hint="eastAsia"/>
          <w:lang w:eastAsia="ko-KR"/>
        </w:rPr>
        <w:t>서비스개시일시 활성화</w:t>
      </w:r>
    </w:p>
    <w:p w:rsidR="002E361D" w:rsidRPr="00771049" w:rsidRDefault="00B57586" w:rsidP="00771049">
      <w:pPr>
        <w:pStyle w:val="af9"/>
        <w:numPr>
          <w:ilvl w:val="0"/>
          <w:numId w:val="2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완료 </w:t>
      </w:r>
      <w:r>
        <w:rPr>
          <w:lang w:eastAsia="ko-KR"/>
        </w:rPr>
        <w:t xml:space="preserve">: </w:t>
      </w:r>
      <w:r w:rsidR="002E361D">
        <w:rPr>
          <w:rFonts w:hint="eastAsia"/>
          <w:lang w:eastAsia="ko-KR"/>
        </w:rPr>
        <w:t>필수 항목 입력 후 완료 선택 시 점검 완료</w:t>
      </w:r>
    </w:p>
    <w:p w:rsidR="00707AFF" w:rsidRDefault="00707AFF" w:rsidP="00707AFF">
      <w:pPr>
        <w:rPr>
          <w:lang w:eastAsia="ko-KR"/>
        </w:rPr>
      </w:pPr>
    </w:p>
    <w:p w:rsidR="00707AFF" w:rsidRDefault="00707AFF" w:rsidP="00707AFF">
      <w:pPr>
        <w:pStyle w:val="2"/>
        <w:rPr>
          <w:rFonts w:asciiTheme="majorHAnsi" w:eastAsiaTheme="majorHAnsi" w:hAnsiTheme="majorHAnsi"/>
          <w:lang w:eastAsia="ko-KR"/>
        </w:rPr>
      </w:pPr>
      <w:bookmarkStart w:id="76" w:name="_Toc53503866"/>
      <w:r>
        <w:rPr>
          <w:rFonts w:asciiTheme="majorHAnsi" w:eastAsiaTheme="majorHAnsi" w:hAnsiTheme="majorHAnsi" w:hint="eastAsia"/>
          <w:lang w:eastAsia="ko-KR"/>
        </w:rPr>
        <w:t>OCR</w:t>
      </w:r>
      <w:bookmarkEnd w:id="76"/>
    </w:p>
    <w:p w:rsidR="00707AFF" w:rsidRDefault="00707AFF" w:rsidP="00707AFF">
      <w:pPr>
        <w:pStyle w:val="3"/>
        <w:rPr>
          <w:rFonts w:asciiTheme="majorHAnsi" w:eastAsiaTheme="majorHAnsi" w:hAnsiTheme="majorHAnsi"/>
          <w:lang w:eastAsia="ko-KR"/>
        </w:rPr>
      </w:pPr>
      <w:bookmarkStart w:id="77" w:name="_Toc53503867"/>
      <w:r>
        <w:rPr>
          <w:rFonts w:asciiTheme="majorHAnsi" w:eastAsiaTheme="majorHAnsi" w:hAnsiTheme="majorHAnsi" w:hint="eastAsia"/>
          <w:lang w:eastAsia="ko-KR"/>
        </w:rPr>
        <w:t>경로</w:t>
      </w:r>
      <w:bookmarkEnd w:id="77"/>
    </w:p>
    <w:p w:rsidR="00260F80" w:rsidRPr="00260F80" w:rsidRDefault="00260F80" w:rsidP="00260F80">
      <w:pPr>
        <w:pStyle w:val="TableContent-Left10"/>
        <w:numPr>
          <w:ilvl w:val="0"/>
          <w:numId w:val="6"/>
        </w:numPr>
        <w:spacing w:before="60" w:after="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국소정보 &gt;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검색</w:t>
      </w:r>
    </w:p>
    <w:p w:rsidR="00707AFF" w:rsidRDefault="00707AFF" w:rsidP="00707AFF">
      <w:pPr>
        <w:pStyle w:val="3"/>
        <w:rPr>
          <w:rFonts w:asciiTheme="majorHAnsi" w:eastAsiaTheme="majorHAnsi" w:hAnsiTheme="majorHAnsi"/>
          <w:lang w:eastAsia="ko-KR"/>
        </w:rPr>
      </w:pPr>
      <w:bookmarkStart w:id="78" w:name="_Toc53503868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78"/>
    </w:p>
    <w:p w:rsidR="006D2969" w:rsidRPr="00DF292A" w:rsidRDefault="006D2969" w:rsidP="006D2969">
      <w:pPr>
        <w:rPr>
          <w:rFonts w:asciiTheme="majorHAnsi" w:eastAsiaTheme="majorHAnsi" w:hAnsiTheme="majorHAnsi"/>
          <w:b/>
          <w:lang w:eastAsia="ko-KR"/>
        </w:rPr>
      </w:pPr>
    </w:p>
    <w:tbl>
      <w:tblPr>
        <w:tblpPr w:leftFromText="142" w:rightFromText="142" w:vertAnchor="text" w:horzAnchor="margin" w:tblpY="-34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6D2969" w:rsidRPr="00DF292A" w:rsidTr="00D329FA">
        <w:trPr>
          <w:cantSplit/>
          <w:trHeight w:val="6586"/>
        </w:trPr>
        <w:tc>
          <w:tcPr>
            <w:tcW w:w="9108" w:type="dxa"/>
            <w:vAlign w:val="center"/>
          </w:tcPr>
          <w:p w:rsidR="006D2969" w:rsidRDefault="001C3AC1" w:rsidP="00D329FA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C38868" wp14:editId="5E2503B7">
                  <wp:extent cx="5361710" cy="4724443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278" cy="472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969" w:rsidRPr="00DF292A" w:rsidRDefault="006D2969" w:rsidP="00D329FA">
            <w:pPr>
              <w:rPr>
                <w:rFonts w:asciiTheme="majorHAnsi" w:eastAsiaTheme="majorHAnsi" w:hAnsiTheme="majorHAnsi"/>
                <w:b/>
                <w:lang w:eastAsia="ko-KR"/>
              </w:rPr>
            </w:pPr>
          </w:p>
        </w:tc>
      </w:tr>
      <w:tr w:rsidR="006D2969" w:rsidRPr="00DF292A" w:rsidTr="00D329FA">
        <w:trPr>
          <w:cantSplit/>
          <w:trHeight w:val="6586"/>
        </w:trPr>
        <w:tc>
          <w:tcPr>
            <w:tcW w:w="9108" w:type="dxa"/>
            <w:vAlign w:val="center"/>
          </w:tcPr>
          <w:p w:rsidR="006D2969" w:rsidRPr="00DF292A" w:rsidRDefault="001F2387" w:rsidP="00D329FA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434065" wp14:editId="33983814">
                  <wp:extent cx="5428527" cy="4520726"/>
                  <wp:effectExtent l="0" t="0" r="127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815" cy="452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AFF" w:rsidRDefault="00707AFF" w:rsidP="00707AFF">
      <w:pPr>
        <w:rPr>
          <w:lang w:eastAsia="ko-KR"/>
        </w:rPr>
      </w:pPr>
    </w:p>
    <w:p w:rsidR="00707AFF" w:rsidRDefault="00707AFF" w:rsidP="00707AFF">
      <w:pPr>
        <w:rPr>
          <w:lang w:eastAsia="ko-KR"/>
        </w:rPr>
      </w:pPr>
    </w:p>
    <w:p w:rsidR="00707AFF" w:rsidRDefault="00707AFF" w:rsidP="00707AFF">
      <w:pPr>
        <w:rPr>
          <w:lang w:eastAsia="ko-KR"/>
        </w:rPr>
      </w:pPr>
    </w:p>
    <w:p w:rsidR="00707AFF" w:rsidRDefault="00707AFF" w:rsidP="00707AFF">
      <w:pPr>
        <w:rPr>
          <w:lang w:eastAsia="ko-KR"/>
        </w:rPr>
      </w:pPr>
    </w:p>
    <w:p w:rsidR="00707AFF" w:rsidRPr="00707AFF" w:rsidRDefault="00707AFF" w:rsidP="00707AFF">
      <w:pPr>
        <w:rPr>
          <w:lang w:eastAsia="ko-KR"/>
        </w:rPr>
      </w:pPr>
    </w:p>
    <w:p w:rsidR="00707AFF" w:rsidRDefault="00707AFF" w:rsidP="00707AFF">
      <w:pPr>
        <w:pStyle w:val="3"/>
        <w:rPr>
          <w:rFonts w:asciiTheme="majorHAnsi" w:eastAsiaTheme="majorHAnsi" w:hAnsiTheme="majorHAnsi"/>
          <w:lang w:eastAsia="ko-KR"/>
        </w:rPr>
      </w:pPr>
      <w:bookmarkStart w:id="79" w:name="_Toc53503869"/>
      <w:r w:rsidRPr="00DF292A">
        <w:rPr>
          <w:rFonts w:asciiTheme="majorHAnsi" w:eastAsiaTheme="majorHAnsi" w:hAnsiTheme="majorHAnsi" w:hint="eastAsia"/>
          <w:lang w:eastAsia="ko-KR"/>
        </w:rPr>
        <w:t>기능설명</w:t>
      </w:r>
      <w:bookmarkEnd w:id="79"/>
    </w:p>
    <w:p w:rsidR="009119E2" w:rsidRDefault="00395915" w:rsidP="009119E2">
      <w:pPr>
        <w:pStyle w:val="af9"/>
        <w:numPr>
          <w:ilvl w:val="0"/>
          <w:numId w:val="2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카메라로 사진을 촬영하거나 기존에 촬영한 사진을 선택함</w:t>
      </w:r>
    </w:p>
    <w:p w:rsidR="009119E2" w:rsidRDefault="009119E2" w:rsidP="00395915">
      <w:pPr>
        <w:pStyle w:val="af9"/>
        <w:numPr>
          <w:ilvl w:val="0"/>
          <w:numId w:val="2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텍스트 </w:t>
      </w:r>
      <w:r w:rsidR="00B57586">
        <w:rPr>
          <w:rFonts w:hint="eastAsia"/>
          <w:lang w:eastAsia="ko-KR"/>
        </w:rPr>
        <w:t>정</w:t>
      </w:r>
      <w:r w:rsidR="00395915">
        <w:rPr>
          <w:rFonts w:hint="eastAsia"/>
          <w:lang w:eastAsia="ko-KR"/>
        </w:rPr>
        <w:t>보를 확인한 후 직접 수정하거나 등록함</w:t>
      </w:r>
    </w:p>
    <w:p w:rsidR="009119E2" w:rsidRDefault="009119E2" w:rsidP="009119E2">
      <w:pPr>
        <w:pStyle w:val="af9"/>
        <w:numPr>
          <w:ilvl w:val="0"/>
          <w:numId w:val="2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적용대상</w:t>
      </w:r>
    </w:p>
    <w:p w:rsidR="009119E2" w:rsidRDefault="005A1575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정기점검,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국소정보,</w:t>
      </w:r>
      <w:r>
        <w:rPr>
          <w:lang w:eastAsia="ko-KR"/>
        </w:rPr>
        <w:t xml:space="preserve"> </w:t>
      </w:r>
      <w:r w:rsidR="004363A2">
        <w:rPr>
          <w:rFonts w:hint="eastAsia"/>
          <w:lang w:eastAsia="ko-KR"/>
        </w:rPr>
        <w:t>인수시험</w:t>
      </w:r>
      <w:r w:rsidR="004363A2">
        <w:rPr>
          <w:lang w:eastAsia="ko-KR"/>
        </w:rPr>
        <w:t>,</w:t>
      </w:r>
      <w:r w:rsidR="004363A2">
        <w:rPr>
          <w:rFonts w:hint="eastAsia"/>
          <w:lang w:eastAsia="ko-KR"/>
        </w:rPr>
        <w:t xml:space="preserve"> 부대시설</w:t>
      </w:r>
      <w:r>
        <w:rPr>
          <w:rFonts w:hint="eastAsia"/>
          <w:lang w:eastAsia="ko-KR"/>
        </w:rPr>
        <w:t xml:space="preserve"> 점검 검색 화면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장비I</w:t>
      </w:r>
      <w:r>
        <w:rPr>
          <w:lang w:eastAsia="ko-KR"/>
        </w:rPr>
        <w:t xml:space="preserve">D, </w:t>
      </w:r>
      <w:r>
        <w:rPr>
          <w:rFonts w:hint="eastAsia"/>
          <w:lang w:eastAsia="ko-KR"/>
        </w:rPr>
        <w:t>장비명</w:t>
      </w:r>
    </w:p>
    <w:p w:rsidR="005A1575" w:rsidRDefault="005A1575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인수시험 </w:t>
      </w:r>
      <w:r>
        <w:rPr>
          <w:lang w:eastAsia="ko-KR"/>
        </w:rPr>
        <w:t xml:space="preserve">5G RU/RIU : </w:t>
      </w:r>
      <w:r>
        <w:rPr>
          <w:rFonts w:hint="eastAsia"/>
          <w:lang w:eastAsia="ko-KR"/>
        </w:rPr>
        <w:t>바코드번호,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장비S</w:t>
      </w:r>
      <w:r>
        <w:rPr>
          <w:lang w:eastAsia="ko-KR"/>
        </w:rPr>
        <w:t xml:space="preserve">/N, </w:t>
      </w:r>
      <w:r>
        <w:rPr>
          <w:rFonts w:hint="eastAsia"/>
          <w:lang w:eastAsia="ko-KR"/>
        </w:rPr>
        <w:t>회선번호</w:t>
      </w:r>
    </w:p>
    <w:p w:rsidR="005A1575" w:rsidRDefault="007C3D79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인수시험 </w:t>
      </w:r>
      <w:r>
        <w:rPr>
          <w:lang w:eastAsia="ko-KR"/>
        </w:rPr>
        <w:t xml:space="preserve">5G DU : </w:t>
      </w:r>
      <w:r>
        <w:rPr>
          <w:rFonts w:hint="eastAsia"/>
          <w:lang w:eastAsia="ko-KR"/>
        </w:rPr>
        <w:t>바코드번호,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장비S</w:t>
      </w:r>
      <w:r>
        <w:rPr>
          <w:lang w:eastAsia="ko-KR"/>
        </w:rPr>
        <w:t>/N</w:t>
      </w:r>
    </w:p>
    <w:p w:rsidR="007C3D79" w:rsidRDefault="00296705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인수시험 중계기 M</w:t>
      </w:r>
      <w:r>
        <w:rPr>
          <w:lang w:eastAsia="ko-KR"/>
        </w:rPr>
        <w:t xml:space="preserve">HU : </w:t>
      </w:r>
      <w:r>
        <w:rPr>
          <w:rFonts w:hint="eastAsia"/>
          <w:lang w:eastAsia="ko-KR"/>
        </w:rPr>
        <w:t>바코드번호,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장비S</w:t>
      </w:r>
      <w:r>
        <w:rPr>
          <w:lang w:eastAsia="ko-KR"/>
        </w:rPr>
        <w:t>/N</w:t>
      </w:r>
    </w:p>
    <w:p w:rsidR="00296705" w:rsidRDefault="00296705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인수시험 중계기 </w:t>
      </w:r>
      <w:r>
        <w:rPr>
          <w:lang w:eastAsia="ko-KR"/>
        </w:rPr>
        <w:t xml:space="preserve">ROU : </w:t>
      </w:r>
      <w:r>
        <w:rPr>
          <w:rFonts w:hint="eastAsia"/>
          <w:lang w:eastAsia="ko-KR"/>
        </w:rPr>
        <w:t>바코드번호,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장비S</w:t>
      </w:r>
      <w:r>
        <w:rPr>
          <w:lang w:eastAsia="ko-KR"/>
        </w:rPr>
        <w:t xml:space="preserve">/N, </w:t>
      </w:r>
      <w:r>
        <w:rPr>
          <w:rFonts w:hint="eastAsia"/>
          <w:lang w:eastAsia="ko-KR"/>
        </w:rPr>
        <w:t>전용회선</w:t>
      </w:r>
      <w:r w:rsidR="0024589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</w:p>
    <w:p w:rsidR="00296705" w:rsidRDefault="00296705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국소정보 </w:t>
      </w:r>
      <w:r>
        <w:rPr>
          <w:lang w:eastAsia="ko-KR"/>
        </w:rPr>
        <w:t>5G</w:t>
      </w:r>
      <w:r w:rsidR="0024589E">
        <w:rPr>
          <w:lang w:eastAsia="ko-KR"/>
        </w:rPr>
        <w:t xml:space="preserve">,LTE,3G RU/RIU : </w:t>
      </w:r>
      <w:r w:rsidR="0024589E">
        <w:rPr>
          <w:rFonts w:hint="eastAsia"/>
          <w:lang w:eastAsia="ko-KR"/>
        </w:rPr>
        <w:t>장비S</w:t>
      </w:r>
      <w:r w:rsidR="0024589E">
        <w:rPr>
          <w:lang w:eastAsia="ko-KR"/>
        </w:rPr>
        <w:t>/N,</w:t>
      </w:r>
      <w:r w:rsidR="0024589E">
        <w:rPr>
          <w:rFonts w:hint="eastAsia"/>
          <w:lang w:eastAsia="ko-KR"/>
        </w:rPr>
        <w:t xml:space="preserve"> 회선번호</w:t>
      </w:r>
    </w:p>
    <w:p w:rsidR="0024589E" w:rsidRDefault="0024589E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국소정보 중계기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장비</w:t>
      </w:r>
      <w:r>
        <w:rPr>
          <w:lang w:eastAsia="ko-KR"/>
        </w:rPr>
        <w:t>S/N</w:t>
      </w:r>
    </w:p>
    <w:p w:rsidR="0024589E" w:rsidRDefault="0024589E" w:rsidP="009119E2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국소정보 </w:t>
      </w:r>
      <w:r>
        <w:rPr>
          <w:lang w:eastAsia="ko-KR"/>
        </w:rPr>
        <w:t xml:space="preserve">WiFi : </w:t>
      </w:r>
      <w:r>
        <w:rPr>
          <w:rFonts w:hint="eastAsia"/>
          <w:lang w:eastAsia="ko-KR"/>
        </w:rPr>
        <w:t>회선번호</w:t>
      </w:r>
    </w:p>
    <w:p w:rsidR="004C52E2" w:rsidRPr="00E87D87" w:rsidRDefault="0024589E" w:rsidP="00E87D87">
      <w:pPr>
        <w:pStyle w:val="af9"/>
        <w:numPr>
          <w:ilvl w:val="0"/>
          <w:numId w:val="6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긴급복구물자관리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장비</w:t>
      </w:r>
      <w:r>
        <w:rPr>
          <w:lang w:eastAsia="ko-KR"/>
        </w:rPr>
        <w:t xml:space="preserve">ID, </w:t>
      </w:r>
      <w:proofErr w:type="spellStart"/>
      <w:r>
        <w:rPr>
          <w:rFonts w:hint="eastAsia"/>
          <w:lang w:eastAsia="ko-KR"/>
        </w:rPr>
        <w:t>장비명</w:t>
      </w:r>
      <w:proofErr w:type="spellEnd"/>
    </w:p>
    <w:p w:rsidR="004C52E2" w:rsidRPr="00DF292A" w:rsidRDefault="004C52E2" w:rsidP="004C52E2">
      <w:pPr>
        <w:rPr>
          <w:rFonts w:asciiTheme="majorHAnsi" w:eastAsiaTheme="majorHAnsi" w:hAnsiTheme="majorHAnsi"/>
          <w:b/>
          <w:lang w:eastAsia="ko-KR"/>
        </w:rPr>
      </w:pPr>
    </w:p>
    <w:p w:rsidR="004C52E2" w:rsidRDefault="004C52E2" w:rsidP="004C52E2">
      <w:pPr>
        <w:rPr>
          <w:lang w:eastAsia="ko-KR"/>
        </w:rPr>
      </w:pPr>
    </w:p>
    <w:p w:rsidR="004C52E2" w:rsidRDefault="004C52E2" w:rsidP="004C52E2">
      <w:pPr>
        <w:rPr>
          <w:lang w:eastAsia="ko-KR"/>
        </w:rPr>
      </w:pPr>
    </w:p>
    <w:p w:rsidR="004C52E2" w:rsidRDefault="004C52E2" w:rsidP="004C52E2">
      <w:pPr>
        <w:rPr>
          <w:lang w:eastAsia="ko-KR"/>
        </w:rPr>
      </w:pPr>
    </w:p>
    <w:p w:rsidR="004C52E2" w:rsidRDefault="004C52E2" w:rsidP="004C52E2">
      <w:pPr>
        <w:rPr>
          <w:lang w:eastAsia="ko-KR"/>
        </w:rPr>
      </w:pPr>
    </w:p>
    <w:p w:rsidR="00707AFF" w:rsidRDefault="00707AFF" w:rsidP="00707AFF">
      <w:pPr>
        <w:pStyle w:val="3"/>
        <w:rPr>
          <w:rFonts w:asciiTheme="majorHAnsi" w:eastAsiaTheme="majorHAnsi" w:hAnsiTheme="majorHAnsi"/>
          <w:lang w:eastAsia="ko-KR"/>
        </w:rPr>
      </w:pPr>
      <w:bookmarkStart w:id="80" w:name="_Toc53503871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80"/>
    </w:p>
    <w:p w:rsidR="00264801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CR</w:t>
      </w:r>
      <w:r>
        <w:rPr>
          <w:rFonts w:hint="eastAsia"/>
          <w:lang w:eastAsia="ko-KR"/>
        </w:rPr>
        <w:t xml:space="preserve">버튼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선택 시 카메라로 촬영할 수 있음,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기존에 촬영한 사진이 있는 경우 사용여부를 묻는 팝업에서 사용버튼을 선택하면 기존 사진 사용 가능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직접 입력 </w:t>
      </w:r>
      <w:r>
        <w:rPr>
          <w:lang w:eastAsia="ko-KR"/>
        </w:rPr>
        <w:t>: ‘</w:t>
      </w:r>
      <w:r>
        <w:rPr>
          <w:rFonts w:hint="eastAsia"/>
          <w:lang w:eastAsia="ko-KR"/>
        </w:rPr>
        <w:t xml:space="preserve">장비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 입력해주세요</w:t>
      </w:r>
      <w:r>
        <w:rPr>
          <w:lang w:eastAsia="ko-KR"/>
        </w:rPr>
        <w:t xml:space="preserve">’ </w:t>
      </w:r>
      <w:r>
        <w:rPr>
          <w:rFonts w:hint="eastAsia"/>
          <w:lang w:eastAsia="ko-KR"/>
        </w:rPr>
        <w:t>선택 시 키패드가 노출되어 직접 입력할 수 있음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선택한 텍스트 정보 </w:t>
      </w:r>
      <w:r>
        <w:rPr>
          <w:lang w:eastAsia="ko-KR"/>
        </w:rPr>
        <w:t xml:space="preserve">: </w:t>
      </w:r>
      <w:r w:rsidRPr="00B57586">
        <w:rPr>
          <w:rFonts w:hint="eastAsia"/>
          <w:lang w:eastAsia="ko-KR"/>
        </w:rPr>
        <w:t>등록할</w:t>
      </w:r>
      <w:r w:rsidRPr="00B57586">
        <w:rPr>
          <w:lang w:eastAsia="ko-KR"/>
        </w:rPr>
        <w:t xml:space="preserve"> 텍스트 및 특수기호 선택 시 상단에 순서대로 보여</w:t>
      </w:r>
      <w:r w:rsidR="00486D55">
        <w:rPr>
          <w:rFonts w:hint="eastAsia"/>
          <w:lang w:eastAsia="ko-KR"/>
        </w:rPr>
        <w:t>지고 선택한 순서대로 번호가 표기됨</w:t>
      </w:r>
    </w:p>
    <w:p w:rsidR="005E63A7" w:rsidRDefault="005E63A7" w:rsidP="003730D8">
      <w:pPr>
        <w:ind w:firstLineChars="400" w:firstLine="800"/>
        <w:rPr>
          <w:lang w:eastAsia="ko-KR"/>
        </w:rPr>
      </w:pPr>
      <w:r>
        <w:rPr>
          <w:rFonts w:hint="eastAsia"/>
          <w:lang w:eastAsia="ko-KR"/>
        </w:rPr>
        <w:t xml:space="preserve">특수기호는 </w:t>
      </w:r>
      <w:r w:rsidR="003730D8">
        <w:rPr>
          <w:rFonts w:hint="eastAsia"/>
          <w:lang w:eastAsia="ko-KR"/>
        </w:rPr>
        <w:t>버튼을 누를 때 마다 추가되고,</w:t>
      </w:r>
      <w:r w:rsidR="003730D8">
        <w:rPr>
          <w:lang w:eastAsia="ko-KR"/>
        </w:rPr>
        <w:t xml:space="preserve"> </w:t>
      </w:r>
      <w:r w:rsidR="003730D8">
        <w:rPr>
          <w:rFonts w:hint="eastAsia"/>
          <w:lang w:eastAsia="ko-KR"/>
        </w:rPr>
        <w:t>동일한 기호를</w:t>
      </w:r>
      <w:r w:rsidR="00000637">
        <w:rPr>
          <w:rFonts w:hint="eastAsia"/>
          <w:lang w:eastAsia="ko-KR"/>
        </w:rPr>
        <w:t xml:space="preserve"> 다수 </w:t>
      </w:r>
      <w:r>
        <w:rPr>
          <w:rFonts w:hint="eastAsia"/>
          <w:lang w:eastAsia="ko-KR"/>
        </w:rPr>
        <w:t>등록할 수 있음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선택 해제 </w:t>
      </w:r>
      <w:r>
        <w:rPr>
          <w:lang w:eastAsia="ko-KR"/>
        </w:rPr>
        <w:t xml:space="preserve">: </w:t>
      </w:r>
      <w:r w:rsidRPr="00B57586">
        <w:rPr>
          <w:rFonts w:hint="eastAsia"/>
          <w:lang w:eastAsia="ko-KR"/>
        </w:rPr>
        <w:t>텍스트</w:t>
      </w:r>
      <w:r w:rsidRPr="00B57586">
        <w:rPr>
          <w:lang w:eastAsia="ko-KR"/>
        </w:rPr>
        <w:t xml:space="preserve"> 및 특수기호를 빼고자 하는 경우 체크박스를 선택 시 해제됨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초기화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초기화 </w:t>
      </w:r>
      <w:r w:rsidRPr="00B57586">
        <w:rPr>
          <w:rFonts w:hint="eastAsia"/>
          <w:lang w:eastAsia="ko-KR"/>
        </w:rPr>
        <w:t>버튼</w:t>
      </w:r>
      <w:r w:rsidRPr="00B57586">
        <w:rPr>
          <w:lang w:eastAsia="ko-KR"/>
        </w:rPr>
        <w:t xml:space="preserve"> 선택 시 선택한 항목 </w:t>
      </w:r>
      <w:r w:rsidR="00700453">
        <w:rPr>
          <w:rFonts w:hint="eastAsia"/>
          <w:lang w:eastAsia="ko-KR"/>
        </w:rPr>
        <w:t xml:space="preserve">모두 </w:t>
      </w:r>
      <w:r w:rsidRPr="00B57586">
        <w:rPr>
          <w:lang w:eastAsia="ko-KR"/>
        </w:rPr>
        <w:t>체크</w:t>
      </w:r>
      <w:r w:rsidR="00700453">
        <w:rPr>
          <w:rFonts w:hint="eastAsia"/>
          <w:lang w:eastAsia="ko-KR"/>
        </w:rPr>
        <w:t xml:space="preserve"> </w:t>
      </w:r>
      <w:r w:rsidRPr="00B57586">
        <w:rPr>
          <w:lang w:eastAsia="ko-KR"/>
        </w:rPr>
        <w:t>해제됨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직접 수정 </w:t>
      </w:r>
      <w:r>
        <w:rPr>
          <w:lang w:eastAsia="ko-KR"/>
        </w:rPr>
        <w:t xml:space="preserve">: </w:t>
      </w:r>
      <w:r w:rsidRPr="00B57586">
        <w:rPr>
          <w:rFonts w:hint="eastAsia"/>
          <w:lang w:eastAsia="ko-KR"/>
        </w:rPr>
        <w:t>직접</w:t>
      </w:r>
      <w:r w:rsidRPr="00B57586">
        <w:rPr>
          <w:lang w:eastAsia="ko-KR"/>
        </w:rPr>
        <w:t xml:space="preserve"> 수정 선택 시 키패드로 텍스트를 수정해 등록할 수 있음</w:t>
      </w:r>
    </w:p>
    <w:p w:rsidR="00B57586" w:rsidRDefault="00B57586" w:rsidP="00B57586">
      <w:pPr>
        <w:pStyle w:val="af9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등록 </w:t>
      </w:r>
      <w:r>
        <w:rPr>
          <w:lang w:eastAsia="ko-KR"/>
        </w:rPr>
        <w:t xml:space="preserve">: </w:t>
      </w:r>
      <w:r w:rsidRPr="00B57586">
        <w:rPr>
          <w:rFonts w:hint="eastAsia"/>
          <w:lang w:eastAsia="ko-KR"/>
        </w:rPr>
        <w:t>등록</w:t>
      </w:r>
      <w:r w:rsidRPr="00B57586">
        <w:rPr>
          <w:lang w:eastAsia="ko-KR"/>
        </w:rPr>
        <w:t xml:space="preserve"> 선택 시 등</w:t>
      </w:r>
      <w:r>
        <w:rPr>
          <w:rFonts w:hint="eastAsia"/>
          <w:lang w:eastAsia="ko-KR"/>
        </w:rPr>
        <w:t>록완료됨</w:t>
      </w:r>
    </w:p>
    <w:p w:rsidR="00466C64" w:rsidRDefault="00466C64" w:rsidP="00B0130D">
      <w:pPr>
        <w:rPr>
          <w:lang w:eastAsia="ko-KR"/>
        </w:rPr>
      </w:pPr>
    </w:p>
    <w:p w:rsidR="00466C64" w:rsidRDefault="00466C64" w:rsidP="00466C64">
      <w:pPr>
        <w:pStyle w:val="2"/>
        <w:rPr>
          <w:rFonts w:asciiTheme="majorHAnsi" w:eastAsiaTheme="majorHAnsi" w:hAnsiTheme="majorHAnsi"/>
          <w:lang w:eastAsia="ko-KR"/>
        </w:rPr>
      </w:pPr>
      <w:bookmarkStart w:id="81" w:name="_Toc53503872"/>
      <w:r>
        <w:rPr>
          <w:rFonts w:asciiTheme="majorHAnsi" w:eastAsiaTheme="majorHAnsi" w:hAnsiTheme="majorHAnsi" w:hint="eastAsia"/>
          <w:lang w:eastAsia="ko-KR"/>
        </w:rPr>
        <w:t>카메라</w:t>
      </w:r>
      <w:bookmarkEnd w:id="81"/>
    </w:p>
    <w:p w:rsidR="00B0130D" w:rsidRDefault="00B0130D" w:rsidP="00954C03">
      <w:pPr>
        <w:pStyle w:val="3"/>
        <w:rPr>
          <w:rFonts w:asciiTheme="majorHAnsi" w:eastAsiaTheme="majorHAnsi" w:hAnsiTheme="majorHAnsi"/>
          <w:lang w:eastAsia="ko-KR"/>
        </w:rPr>
      </w:pPr>
      <w:bookmarkStart w:id="82" w:name="_Toc53503873"/>
      <w:r>
        <w:rPr>
          <w:rFonts w:asciiTheme="majorHAnsi" w:eastAsiaTheme="majorHAnsi" w:hAnsiTheme="majorHAnsi" w:hint="eastAsia"/>
          <w:lang w:eastAsia="ko-KR"/>
        </w:rPr>
        <w:t>경로</w:t>
      </w:r>
      <w:bookmarkEnd w:id="82"/>
    </w:p>
    <w:p w:rsidR="00371B83" w:rsidRPr="00B0130D" w:rsidRDefault="00B0130D" w:rsidP="00B0130D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부대시설</w:t>
      </w:r>
      <w:r>
        <w:rPr>
          <w:lang w:eastAsia="ko-KR"/>
        </w:rPr>
        <w:t xml:space="preserve"> &gt; </w:t>
      </w:r>
      <w:r>
        <w:rPr>
          <w:rFonts w:hint="eastAsia"/>
          <w:lang w:eastAsia="ko-KR"/>
        </w:rPr>
        <w:t xml:space="preserve">검색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 xml:space="preserve">상세화면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카메라</w:t>
      </w:r>
    </w:p>
    <w:p w:rsidR="00371B83" w:rsidRDefault="00371B83" w:rsidP="00371B83">
      <w:pPr>
        <w:pStyle w:val="3"/>
        <w:rPr>
          <w:rFonts w:asciiTheme="majorHAnsi" w:eastAsiaTheme="majorHAnsi" w:hAnsiTheme="majorHAnsi"/>
          <w:lang w:eastAsia="ko-KR"/>
        </w:rPr>
      </w:pPr>
      <w:bookmarkStart w:id="83" w:name="_Toc53503874"/>
      <w:r w:rsidRPr="00DF292A">
        <w:rPr>
          <w:rFonts w:asciiTheme="majorHAnsi" w:eastAsiaTheme="majorHAnsi" w:hAnsiTheme="majorHAnsi" w:hint="eastAsia"/>
          <w:lang w:eastAsia="ko-KR"/>
        </w:rPr>
        <w:t>화면</w:t>
      </w:r>
      <w:bookmarkEnd w:id="83"/>
    </w:p>
    <w:p w:rsidR="003E63E1" w:rsidRDefault="003E63E1" w:rsidP="003E63E1">
      <w:pPr>
        <w:rPr>
          <w:lang w:eastAsia="ko-KR"/>
        </w:rPr>
      </w:pPr>
    </w:p>
    <w:p w:rsidR="003E63E1" w:rsidRDefault="003E63E1" w:rsidP="003E63E1">
      <w:pPr>
        <w:rPr>
          <w:lang w:eastAsia="ko-KR"/>
        </w:rPr>
      </w:pPr>
    </w:p>
    <w:p w:rsidR="003E63E1" w:rsidRPr="003E63E1" w:rsidRDefault="003E63E1" w:rsidP="003E63E1">
      <w:pPr>
        <w:rPr>
          <w:lang w:eastAsia="ko-KR"/>
        </w:rPr>
      </w:pPr>
    </w:p>
    <w:tbl>
      <w:tblPr>
        <w:tblpPr w:leftFromText="142" w:rightFromText="142" w:vertAnchor="text" w:horzAnchor="margin" w:tblpY="-34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108"/>
      </w:tblGrid>
      <w:tr w:rsidR="00B0130D" w:rsidRPr="00DF292A" w:rsidTr="00954C03">
        <w:trPr>
          <w:cantSplit/>
          <w:trHeight w:val="6586"/>
        </w:trPr>
        <w:tc>
          <w:tcPr>
            <w:tcW w:w="9108" w:type="dxa"/>
            <w:vAlign w:val="center"/>
          </w:tcPr>
          <w:p w:rsidR="00B0130D" w:rsidRDefault="00DC190E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C96903" wp14:editId="0DAC261A">
                  <wp:extent cx="5657850" cy="3215640"/>
                  <wp:effectExtent l="0" t="0" r="0" b="381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130D" w:rsidRPr="00DF292A" w:rsidRDefault="00B0130D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</w:p>
        </w:tc>
      </w:tr>
      <w:tr w:rsidR="00B0130D" w:rsidRPr="00DF292A" w:rsidTr="00954C03">
        <w:trPr>
          <w:cantSplit/>
          <w:trHeight w:val="6586"/>
        </w:trPr>
        <w:tc>
          <w:tcPr>
            <w:tcW w:w="9108" w:type="dxa"/>
            <w:vAlign w:val="center"/>
          </w:tcPr>
          <w:p w:rsidR="00B0130D" w:rsidRPr="00DF292A" w:rsidRDefault="00DC190E" w:rsidP="00954C03">
            <w:pPr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62AAE7" wp14:editId="1BE71B83">
                  <wp:extent cx="5657850" cy="328422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30D" w:rsidRPr="00B0130D" w:rsidRDefault="00B0130D" w:rsidP="00B0130D">
      <w:pPr>
        <w:rPr>
          <w:lang w:eastAsia="ko-KR"/>
        </w:rPr>
      </w:pPr>
    </w:p>
    <w:p w:rsidR="003E63E1" w:rsidRDefault="003E63E1" w:rsidP="00371B83">
      <w:pPr>
        <w:pStyle w:val="3"/>
        <w:rPr>
          <w:rFonts w:asciiTheme="majorHAnsi" w:eastAsiaTheme="majorHAnsi" w:hAnsiTheme="majorHAnsi"/>
          <w:lang w:eastAsia="ko-KR"/>
        </w:rPr>
      </w:pPr>
      <w:bookmarkStart w:id="84" w:name="_Toc53503875"/>
      <w:r>
        <w:rPr>
          <w:rFonts w:asciiTheme="majorHAnsi" w:eastAsiaTheme="majorHAnsi" w:hAnsiTheme="majorHAnsi" w:hint="eastAsia"/>
          <w:lang w:eastAsia="ko-KR"/>
        </w:rPr>
        <w:t>기능</w:t>
      </w:r>
      <w:r w:rsidR="00374F64">
        <w:rPr>
          <w:rFonts w:asciiTheme="majorHAnsi" w:eastAsiaTheme="majorHAnsi" w:hAnsiTheme="majorHAnsi" w:hint="eastAsia"/>
          <w:lang w:eastAsia="ko-KR"/>
        </w:rPr>
        <w:t>설명</w:t>
      </w:r>
      <w:bookmarkEnd w:id="84"/>
    </w:p>
    <w:p w:rsidR="00374F64" w:rsidRDefault="00374F64" w:rsidP="00374F64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스마트폰의 카메라로 직접 촬영</w:t>
      </w:r>
    </w:p>
    <w:p w:rsidR="00374F64" w:rsidRDefault="00374F64" w:rsidP="00374F64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갤러리에서 선택해 사진 등록</w:t>
      </w:r>
    </w:p>
    <w:p w:rsidR="00657023" w:rsidRDefault="00374F64" w:rsidP="00657023">
      <w:pPr>
        <w:pStyle w:val="af9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사진 크게 보기 및 사진 삭제</w:t>
      </w:r>
    </w:p>
    <w:p w:rsidR="00657023" w:rsidRPr="00374F64" w:rsidRDefault="00657023" w:rsidP="00657023">
      <w:pPr>
        <w:rPr>
          <w:lang w:eastAsia="ko-KR"/>
        </w:rPr>
      </w:pPr>
    </w:p>
    <w:p w:rsidR="00371B83" w:rsidRDefault="00371B83" w:rsidP="00371B83">
      <w:pPr>
        <w:pStyle w:val="3"/>
        <w:rPr>
          <w:rFonts w:asciiTheme="majorHAnsi" w:eastAsiaTheme="majorHAnsi" w:hAnsiTheme="majorHAnsi"/>
          <w:lang w:eastAsia="ko-KR"/>
        </w:rPr>
      </w:pPr>
      <w:bookmarkStart w:id="85" w:name="_Toc53503876"/>
      <w:r w:rsidRPr="00DF292A">
        <w:rPr>
          <w:rFonts w:asciiTheme="majorHAnsi" w:eastAsiaTheme="majorHAnsi" w:hAnsiTheme="majorHAnsi" w:hint="eastAsia"/>
          <w:lang w:eastAsia="ko-KR"/>
        </w:rPr>
        <w:t>항목설명</w:t>
      </w:r>
      <w:bookmarkEnd w:id="85"/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등록된 사진이 없는 경우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N</w:t>
      </w:r>
      <w:r>
        <w:rPr>
          <w:lang w:eastAsia="ko-KR"/>
        </w:rPr>
        <w:t>O IMAGE</w:t>
      </w:r>
      <w:r>
        <w:rPr>
          <w:rFonts w:hint="eastAsia"/>
          <w:lang w:eastAsia="ko-KR"/>
        </w:rPr>
        <w:t>가 보임</w:t>
      </w:r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사진 촬영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사진 촬영 선택 시 촬영할 수 있음</w:t>
      </w:r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갤러리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갤러리에 등록된 사진을 선택해서 등록할 수 있음</w:t>
      </w:r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등록된 사진이 있는 경우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최초 등록된 순으로 확인</w:t>
      </w:r>
      <w:r w:rsidR="00151BA8">
        <w:rPr>
          <w:lang w:eastAsia="ko-KR"/>
        </w:rPr>
        <w:t xml:space="preserve"> (</w:t>
      </w:r>
      <w:r w:rsidR="00151BA8">
        <w:rPr>
          <w:rFonts w:hint="eastAsia"/>
          <w:lang w:eastAsia="ko-KR"/>
        </w:rPr>
        <w:t>테스트상태에서 캡쳐해서 사진이 안보이는 것으로,</w:t>
      </w:r>
      <w:r w:rsidR="00151BA8">
        <w:rPr>
          <w:lang w:eastAsia="ko-KR"/>
        </w:rPr>
        <w:t xml:space="preserve"> </w:t>
      </w:r>
      <w:r w:rsidR="00151BA8">
        <w:rPr>
          <w:rFonts w:hint="eastAsia"/>
          <w:lang w:eastAsia="ko-KR"/>
        </w:rPr>
        <w:t>운영상태에서는 사진이 보임)</w:t>
      </w:r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사진 크게 보기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사진 선택 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크게 볼 수 있음</w:t>
      </w:r>
    </w:p>
    <w:p w:rsidR="00844048" w:rsidRDefault="00844048" w:rsidP="00844048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사진 선택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우측의 라디오 버튼이 체크됨</w:t>
      </w:r>
    </w:p>
    <w:p w:rsidR="00C40B6D" w:rsidRPr="00C949FD" w:rsidRDefault="00844048" w:rsidP="00657023">
      <w:pPr>
        <w:pStyle w:val="af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사진 삭제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삭제 안내 팝업이 뜨며 확인 선택 시 삭제됨</w:t>
      </w:r>
      <w:bookmarkStart w:id="86" w:name="_GoBack"/>
      <w:bookmarkEnd w:id="86"/>
    </w:p>
    <w:sectPr w:rsidR="00C40B6D" w:rsidRPr="00C949FD">
      <w:headerReference w:type="first" r:id="rId57"/>
      <w:footerReference w:type="first" r:id="rId5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06B" w:rsidRDefault="0055006B">
      <w:pPr>
        <w:spacing w:line="240" w:lineRule="auto"/>
      </w:pPr>
      <w:r>
        <w:separator/>
      </w:r>
    </w:p>
  </w:endnote>
  <w:endnote w:type="continuationSeparator" w:id="0">
    <w:p w:rsidR="0055006B" w:rsidRDefault="005500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F46" w:rsidRDefault="00AA1F46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AA1F46" w:rsidRDefault="00AA1F4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F46" w:rsidRDefault="00AA1F46">
    <w:pPr>
      <w:pStyle w:val="a7"/>
    </w:pPr>
    <w:r>
      <w:rPr>
        <w:sz w:val="16"/>
      </w:rPr>
      <w:tab/>
    </w:r>
    <w:r>
      <w:rPr>
        <w:sz w:val="16"/>
      </w:rPr>
      <w:tab/>
    </w:r>
  </w:p>
  <w:p w:rsidR="00AA1F46" w:rsidRDefault="00AA1F46">
    <w:pPr>
      <w:pStyle w:val="a7"/>
      <w:jc w:val="cent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-62865</wp:posOffset>
              </wp:positionH>
              <wp:positionV relativeFrom="paragraph">
                <wp:posOffset>-222250</wp:posOffset>
              </wp:positionV>
              <wp:extent cx="6057900" cy="0"/>
              <wp:effectExtent l="0" t="0" r="0" b="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851C3B" id="Line 3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-17.5pt" to="472.05pt,-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"/>
          </w:pict>
        </mc:Fallback>
      </mc:AlternateContent>
    </w:r>
    <w:r>
      <w:rPr>
        <w:sz w:val="16"/>
      </w:rPr>
      <w:t xml:space="preserve">Page </w:t>
    </w:r>
    <w:r>
      <w:rPr>
        <w:rStyle w:val="a8"/>
        <w:sz w:val="16"/>
      </w:rPr>
      <w:fldChar w:fldCharType="begin"/>
    </w:r>
    <w:r>
      <w:rPr>
        <w:rStyle w:val="a8"/>
        <w:sz w:val="16"/>
      </w:rPr>
      <w:instrText xml:space="preserve"> PAGE </w:instrText>
    </w:r>
    <w:r>
      <w:rPr>
        <w:rStyle w:val="a8"/>
        <w:sz w:val="16"/>
      </w:rPr>
      <w:fldChar w:fldCharType="separate"/>
    </w:r>
    <w:r>
      <w:rPr>
        <w:rStyle w:val="a8"/>
        <w:noProof/>
        <w:sz w:val="16"/>
      </w:rPr>
      <w:t>2</w:t>
    </w:r>
    <w:r>
      <w:rPr>
        <w:rStyle w:val="a8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F46" w:rsidRDefault="00AA1F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06B" w:rsidRDefault="0055006B">
      <w:pPr>
        <w:spacing w:line="240" w:lineRule="auto"/>
      </w:pPr>
      <w:r>
        <w:separator/>
      </w:r>
    </w:p>
  </w:footnote>
  <w:footnote w:type="continuationSeparator" w:id="0">
    <w:p w:rsidR="0055006B" w:rsidRDefault="005500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108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728"/>
      <w:gridCol w:w="2107"/>
      <w:gridCol w:w="2127"/>
      <w:gridCol w:w="1559"/>
    </w:tblGrid>
    <w:tr w:rsidR="00AA1F46" w:rsidTr="00277E73">
      <w:trPr>
        <w:cantSplit/>
        <w:trHeight w:val="261"/>
      </w:trPr>
      <w:tc>
        <w:tcPr>
          <w:tcW w:w="3563" w:type="dxa"/>
          <w:gridSpan w:val="2"/>
          <w:vMerge w:val="restart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6" w:space="0" w:color="auto"/>
          </w:tcBorders>
        </w:tcPr>
        <w:p w:rsidR="00AA1F46" w:rsidRPr="00DF292A" w:rsidRDefault="00AA1F46">
          <w:pPr>
            <w:pStyle w:val="a6"/>
            <w:spacing w:before="60" w:after="40"/>
            <w:ind w:right="72"/>
            <w:jc w:val="center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b/>
              <w:sz w:val="36"/>
              <w:lang w:eastAsia="ko-KR"/>
            </w:rPr>
            <w:t>사용자</w:t>
          </w:r>
          <w:r>
            <w:rPr>
              <w:rFonts w:asciiTheme="majorHAnsi" w:eastAsiaTheme="majorHAnsi" w:hAnsiTheme="majorHAnsi" w:hint="eastAsia"/>
              <w:b/>
              <w:sz w:val="36"/>
              <w:lang w:eastAsia="ko-KR"/>
            </w:rPr>
            <w:t>메뉴얼(</w:t>
          </w:r>
          <w:r>
            <w:rPr>
              <w:rFonts w:asciiTheme="majorHAnsi" w:eastAsiaTheme="majorHAnsi" w:hAnsiTheme="majorHAnsi"/>
              <w:b/>
              <w:sz w:val="36"/>
              <w:lang w:eastAsia="ko-KR"/>
            </w:rPr>
            <w:t>APP)</w:t>
          </w:r>
        </w:p>
      </w:tc>
      <w:tc>
        <w:tcPr>
          <w:tcW w:w="5793" w:type="dxa"/>
          <w:gridSpan w:val="3"/>
          <w:tcBorders>
            <w:top w:val="single" w:sz="12" w:space="0" w:color="auto"/>
            <w:left w:val="nil"/>
            <w:bottom w:val="single" w:sz="4" w:space="0" w:color="auto"/>
          </w:tcBorders>
          <w:vAlign w:val="center"/>
        </w:tcPr>
        <w:p w:rsidR="00AA1F46" w:rsidRPr="00DF292A" w:rsidRDefault="00AA1F46">
          <w:pPr>
            <w:pStyle w:val="a6"/>
            <w:tabs>
              <w:tab w:val="left" w:pos="1135"/>
            </w:tabs>
            <w:ind w:left="34" w:right="72"/>
            <w:jc w:val="both"/>
            <w:rPr>
              <w:rFonts w:asciiTheme="majorHAnsi" w:eastAsiaTheme="majorHAnsi" w:hAnsiTheme="majorHAnsi"/>
              <w:bCs/>
              <w:lang w:eastAsia="ko-KR"/>
            </w:rPr>
          </w:pPr>
          <w:r w:rsidRPr="00277E73">
            <w:rPr>
              <w:rFonts w:asciiTheme="majorHAnsi" w:eastAsiaTheme="majorHAnsi" w:hAnsiTheme="majorHAnsi" w:hint="eastAsia"/>
              <w:bCs/>
              <w:sz w:val="18"/>
              <w:szCs w:val="18"/>
              <w:lang w:eastAsia="ko-KR"/>
            </w:rPr>
            <w:t xml:space="preserve">프로젝트 명 : </w:t>
          </w:r>
          <w:r w:rsidRPr="00277E73">
            <w:rPr>
              <w:rFonts w:asciiTheme="majorHAnsi" w:eastAsiaTheme="majorHAnsi" w:hAnsiTheme="majorHAnsi" w:hint="eastAsia"/>
              <w:sz w:val="18"/>
              <w:szCs w:val="18"/>
              <w:lang w:eastAsia="ko-KR"/>
            </w:rPr>
            <w:t>K</w:t>
          </w:r>
          <w:r w:rsidRPr="00277E73">
            <w:rPr>
              <w:rFonts w:asciiTheme="majorHAnsi" w:eastAsiaTheme="majorHAnsi" w:hAnsiTheme="majorHAnsi"/>
              <w:sz w:val="18"/>
              <w:szCs w:val="18"/>
              <w:lang w:eastAsia="ko-KR"/>
            </w:rPr>
            <w:t xml:space="preserve">TMOS </w:t>
          </w:r>
          <w:r w:rsidRPr="00277E73">
            <w:rPr>
              <w:rFonts w:asciiTheme="majorHAnsi" w:eastAsiaTheme="majorHAnsi" w:hAnsiTheme="majorHAnsi" w:hint="eastAsia"/>
              <w:sz w:val="18"/>
              <w:szCs w:val="18"/>
              <w:lang w:eastAsia="ko-KR"/>
            </w:rPr>
            <w:t>무선망 네트워크장비 운용관리 시스템 구축</w:t>
          </w:r>
        </w:p>
      </w:tc>
    </w:tr>
    <w:tr w:rsidR="00AA1F46" w:rsidTr="00277E73">
      <w:trPr>
        <w:cantSplit/>
        <w:trHeight w:val="281"/>
      </w:trPr>
      <w:tc>
        <w:tcPr>
          <w:tcW w:w="3563" w:type="dxa"/>
          <w:gridSpan w:val="2"/>
          <w:vMerge/>
          <w:tcBorders>
            <w:left w:val="single" w:sz="12" w:space="0" w:color="auto"/>
            <w:bottom w:val="nil"/>
            <w:right w:val="single" w:sz="6" w:space="0" w:color="auto"/>
          </w:tcBorders>
        </w:tcPr>
        <w:p w:rsidR="00AA1F46" w:rsidRPr="00DF292A" w:rsidRDefault="00AA1F46">
          <w:pPr>
            <w:pStyle w:val="a6"/>
            <w:spacing w:before="60" w:after="40"/>
            <w:ind w:right="72"/>
            <w:jc w:val="center"/>
            <w:rPr>
              <w:rFonts w:asciiTheme="majorHAnsi" w:eastAsiaTheme="majorHAnsi" w:hAnsiTheme="majorHAnsi"/>
              <w:lang w:eastAsia="ko-KR"/>
            </w:rPr>
          </w:pPr>
        </w:p>
      </w:tc>
      <w:tc>
        <w:tcPr>
          <w:tcW w:w="5793" w:type="dxa"/>
          <w:gridSpan w:val="3"/>
          <w:tcBorders>
            <w:top w:val="nil"/>
            <w:left w:val="nil"/>
            <w:bottom w:val="nil"/>
          </w:tcBorders>
          <w:vAlign w:val="center"/>
        </w:tcPr>
        <w:p w:rsidR="00AA1F46" w:rsidRPr="00DF292A" w:rsidRDefault="00AA1F46">
          <w:pPr>
            <w:pStyle w:val="a6"/>
            <w:ind w:firstLineChars="17" w:firstLine="34"/>
            <w:jc w:val="both"/>
            <w:rPr>
              <w:rFonts w:asciiTheme="majorHAnsi" w:eastAsiaTheme="majorHAnsi" w:hAnsiTheme="majorHAnsi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lang w:eastAsia="ko-KR"/>
            </w:rPr>
            <w:t>시스템 명</w:t>
          </w:r>
          <w:r>
            <w:rPr>
              <w:rFonts w:asciiTheme="majorHAnsi" w:eastAsiaTheme="majorHAnsi" w:hAnsiTheme="majorHAnsi"/>
              <w:lang w:eastAsia="ko-KR"/>
            </w:rPr>
            <w:t xml:space="preserve"> </w:t>
          </w:r>
          <w:r w:rsidRPr="00DF292A">
            <w:rPr>
              <w:rFonts w:asciiTheme="majorHAnsi" w:eastAsiaTheme="majorHAnsi" w:hAnsiTheme="majorHAnsi" w:hint="eastAsia"/>
              <w:lang w:eastAsia="ko-KR"/>
            </w:rPr>
            <w:t xml:space="preserve">: </w:t>
          </w:r>
          <w:r>
            <w:rPr>
              <w:rFonts w:asciiTheme="majorHAnsi" w:eastAsiaTheme="majorHAnsi" w:hAnsiTheme="majorHAnsi" w:hint="eastAsia"/>
              <w:lang w:eastAsia="ko-KR"/>
            </w:rPr>
            <w:t>K</w:t>
          </w:r>
          <w:r>
            <w:rPr>
              <w:rFonts w:asciiTheme="majorHAnsi" w:eastAsiaTheme="majorHAnsi" w:hAnsiTheme="majorHAnsi"/>
              <w:lang w:eastAsia="ko-KR"/>
            </w:rPr>
            <w:t xml:space="preserve">TMOS </w:t>
          </w:r>
          <w:r>
            <w:rPr>
              <w:rFonts w:asciiTheme="majorHAnsi" w:eastAsiaTheme="majorHAnsi" w:hAnsiTheme="majorHAnsi" w:hint="eastAsia"/>
              <w:lang w:eastAsia="ko-KR"/>
            </w:rPr>
            <w:t>무선망 네트워크장비 운용관리 시스템</w:t>
          </w:r>
        </w:p>
      </w:tc>
    </w:tr>
    <w:tr w:rsidR="00AA1F46">
      <w:trPr>
        <w:cantSplit/>
      </w:trPr>
      <w:tc>
        <w:tcPr>
          <w:tcW w:w="2835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4" w:space="0" w:color="auto"/>
          </w:tcBorders>
          <w:vAlign w:val="center"/>
        </w:tcPr>
        <w:p w:rsidR="00AA1F46" w:rsidRPr="00DF292A" w:rsidRDefault="00AA1F46">
          <w:pPr>
            <w:pStyle w:val="a6"/>
            <w:tabs>
              <w:tab w:val="left" w:pos="1135"/>
            </w:tabs>
            <w:ind w:right="72"/>
            <w:jc w:val="both"/>
            <w:rPr>
              <w:rFonts w:asciiTheme="majorHAnsi" w:eastAsiaTheme="majorHAnsi" w:hAnsiTheme="majorHAnsi"/>
              <w:bCs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bCs/>
              <w:sz w:val="16"/>
              <w:lang w:eastAsia="ko-KR"/>
            </w:rPr>
            <w:t>단계 명: 점진적 개발</w:t>
          </w:r>
        </w:p>
      </w:tc>
      <w:tc>
        <w:tcPr>
          <w:tcW w:w="2835" w:type="dxa"/>
          <w:gridSpan w:val="2"/>
          <w:tcBorders>
            <w:top w:val="single" w:sz="6" w:space="0" w:color="auto"/>
            <w:left w:val="single" w:sz="4" w:space="0" w:color="auto"/>
            <w:bottom w:val="single" w:sz="6" w:space="0" w:color="auto"/>
            <w:right w:val="single" w:sz="4" w:space="0" w:color="auto"/>
          </w:tcBorders>
          <w:vAlign w:val="center"/>
        </w:tcPr>
        <w:p w:rsidR="00AA1F46" w:rsidRPr="00DF292A" w:rsidRDefault="00AA1F46">
          <w:pPr>
            <w:pStyle w:val="a6"/>
            <w:tabs>
              <w:tab w:val="left" w:pos="1135"/>
            </w:tabs>
            <w:ind w:right="72"/>
            <w:jc w:val="both"/>
            <w:rPr>
              <w:rFonts w:asciiTheme="majorHAnsi" w:eastAsiaTheme="majorHAnsi" w:hAnsiTheme="majorHAnsi"/>
              <w:bCs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bCs/>
              <w:sz w:val="16"/>
              <w:lang w:eastAsia="ko-KR"/>
            </w:rPr>
            <w:t>활동 명: 지침서 개발</w:t>
          </w:r>
        </w:p>
      </w:tc>
      <w:tc>
        <w:tcPr>
          <w:tcW w:w="3686" w:type="dxa"/>
          <w:gridSpan w:val="2"/>
          <w:tcBorders>
            <w:top w:val="single" w:sz="4" w:space="0" w:color="auto"/>
            <w:left w:val="single" w:sz="4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AA1F46" w:rsidRPr="00DF292A" w:rsidRDefault="00AA1F46">
          <w:pPr>
            <w:pStyle w:val="a6"/>
            <w:tabs>
              <w:tab w:val="left" w:pos="1134"/>
            </w:tabs>
            <w:spacing w:before="60"/>
            <w:ind w:left="32" w:right="74"/>
            <w:jc w:val="both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>작업 명: 사용자지침서 개발</w:t>
          </w:r>
        </w:p>
      </w:tc>
    </w:tr>
    <w:tr w:rsidR="00AA1F46">
      <w:trPr>
        <w:cantSplit/>
      </w:trPr>
      <w:tc>
        <w:tcPr>
          <w:tcW w:w="2835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AA1F46" w:rsidRPr="00DF292A" w:rsidRDefault="00AA1F46">
          <w:pPr>
            <w:pStyle w:val="a6"/>
            <w:tabs>
              <w:tab w:val="left" w:pos="1134"/>
            </w:tabs>
            <w:spacing w:before="60"/>
            <w:ind w:right="74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sz w:val="14"/>
              <w:szCs w:val="18"/>
              <w:lang w:eastAsia="ko-KR"/>
            </w:rPr>
            <w:t>문서번호 :  K</w:t>
          </w:r>
          <w:r w:rsidRPr="00DF292A">
            <w:rPr>
              <w:rFonts w:asciiTheme="majorHAnsi" w:eastAsiaTheme="majorHAnsi" w:hAnsiTheme="majorHAnsi"/>
              <w:sz w:val="14"/>
              <w:szCs w:val="18"/>
              <w:lang w:eastAsia="ko-KR"/>
            </w:rPr>
            <w:t>TMOS-MOA-202010</w:t>
          </w:r>
          <w:r>
            <w:rPr>
              <w:rFonts w:asciiTheme="majorHAnsi" w:eastAsiaTheme="majorHAnsi" w:hAnsiTheme="majorHAnsi" w:hint="eastAsia"/>
              <w:sz w:val="14"/>
              <w:szCs w:val="18"/>
              <w:lang w:eastAsia="ko-KR"/>
            </w:rPr>
            <w:t>13</w:t>
          </w:r>
        </w:p>
      </w:tc>
      <w:tc>
        <w:tcPr>
          <w:tcW w:w="2835" w:type="dxa"/>
          <w:gridSpan w:val="2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AA1F46" w:rsidRPr="00DF292A" w:rsidRDefault="00AA1F46">
          <w:pPr>
            <w:pStyle w:val="a6"/>
            <w:tabs>
              <w:tab w:val="left" w:pos="1134"/>
            </w:tabs>
            <w:spacing w:before="60"/>
            <w:ind w:left="-6" w:right="74"/>
            <w:jc w:val="both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 xml:space="preserve">작성자 : </w:t>
          </w:r>
          <w:r>
            <w:rPr>
              <w:rFonts w:asciiTheme="majorHAnsi" w:eastAsiaTheme="majorHAnsi" w:hAnsiTheme="majorHAnsi" w:hint="eastAsia"/>
              <w:sz w:val="16"/>
              <w:lang w:eastAsia="ko-KR"/>
            </w:rPr>
            <w:t>이유정</w:t>
          </w:r>
        </w:p>
      </w:tc>
      <w:tc>
        <w:tcPr>
          <w:tcW w:w="2127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4" w:space="0" w:color="auto"/>
          </w:tcBorders>
        </w:tcPr>
        <w:p w:rsidR="00AA1F46" w:rsidRPr="00DF292A" w:rsidRDefault="00AA1F46">
          <w:pPr>
            <w:pStyle w:val="a6"/>
            <w:tabs>
              <w:tab w:val="left" w:pos="1134"/>
            </w:tabs>
            <w:spacing w:before="60"/>
            <w:ind w:left="32" w:right="74"/>
            <w:jc w:val="both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>작성일</w:t>
          </w:r>
          <w:r w:rsidRPr="00DF292A">
            <w:rPr>
              <w:rFonts w:asciiTheme="majorHAnsi" w:eastAsiaTheme="majorHAnsi" w:hAnsiTheme="majorHAnsi"/>
              <w:sz w:val="16"/>
              <w:lang w:eastAsia="ko-KR"/>
            </w:rPr>
            <w:t>:</w:t>
          </w: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 xml:space="preserve"> </w:t>
          </w:r>
          <w:r w:rsidRPr="00DF292A">
            <w:rPr>
              <w:rFonts w:asciiTheme="majorHAnsi" w:eastAsiaTheme="majorHAnsi" w:hAnsiTheme="majorHAnsi"/>
              <w:sz w:val="16"/>
              <w:lang w:eastAsia="ko-KR"/>
            </w:rPr>
            <w:t xml:space="preserve"> </w:t>
          </w:r>
          <w:r>
            <w:rPr>
              <w:rFonts w:asciiTheme="majorHAnsi" w:eastAsiaTheme="majorHAnsi" w:hAnsiTheme="majorHAnsi"/>
              <w:i/>
              <w:iCs/>
              <w:sz w:val="16"/>
              <w:lang w:eastAsia="ko-KR"/>
            </w:rPr>
            <w:t>2020</w:t>
          </w:r>
          <w:r w:rsidRPr="00DF292A">
            <w:rPr>
              <w:rFonts w:asciiTheme="majorHAnsi" w:eastAsiaTheme="majorHAnsi" w:hAnsiTheme="majorHAnsi" w:hint="eastAsia"/>
              <w:i/>
              <w:iCs/>
              <w:sz w:val="16"/>
              <w:lang w:eastAsia="ko-KR"/>
            </w:rPr>
            <w:t>/</w:t>
          </w:r>
          <w:r>
            <w:rPr>
              <w:rFonts w:asciiTheme="majorHAnsi" w:eastAsiaTheme="majorHAnsi" w:hAnsiTheme="majorHAnsi"/>
              <w:i/>
              <w:iCs/>
              <w:sz w:val="16"/>
              <w:lang w:eastAsia="ko-KR"/>
            </w:rPr>
            <w:t>10</w:t>
          </w:r>
          <w:r w:rsidRPr="00DF292A">
            <w:rPr>
              <w:rFonts w:asciiTheme="majorHAnsi" w:eastAsiaTheme="majorHAnsi" w:hAnsiTheme="majorHAnsi" w:hint="eastAsia"/>
              <w:i/>
              <w:iCs/>
              <w:sz w:val="16"/>
              <w:lang w:eastAsia="ko-KR"/>
            </w:rPr>
            <w:t>/</w:t>
          </w:r>
          <w:r>
            <w:rPr>
              <w:rFonts w:asciiTheme="majorHAnsi" w:eastAsiaTheme="majorHAnsi" w:hAnsiTheme="majorHAnsi" w:hint="eastAsia"/>
              <w:i/>
              <w:iCs/>
              <w:sz w:val="16"/>
              <w:lang w:eastAsia="ko-KR"/>
            </w:rPr>
            <w:t>13</w:t>
          </w:r>
        </w:p>
      </w:tc>
      <w:tc>
        <w:tcPr>
          <w:tcW w:w="1559" w:type="dxa"/>
          <w:tcBorders>
            <w:top w:val="single" w:sz="6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AA1F46" w:rsidRPr="00DF292A" w:rsidRDefault="00AA1F46">
          <w:pPr>
            <w:pStyle w:val="a6"/>
            <w:tabs>
              <w:tab w:val="left" w:pos="1134"/>
            </w:tabs>
            <w:spacing w:before="60"/>
            <w:ind w:left="32" w:right="74"/>
            <w:jc w:val="both"/>
            <w:rPr>
              <w:rFonts w:asciiTheme="majorHAnsi" w:eastAsiaTheme="majorHAnsi" w:hAnsiTheme="majorHAnsi"/>
              <w:sz w:val="16"/>
              <w:lang w:eastAsia="ko-KR"/>
            </w:rPr>
          </w:pP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>버전</w:t>
          </w:r>
          <w:r w:rsidRPr="00DF292A">
            <w:rPr>
              <w:rFonts w:asciiTheme="majorHAnsi" w:eastAsiaTheme="majorHAnsi" w:hAnsiTheme="majorHAnsi"/>
              <w:sz w:val="16"/>
              <w:lang w:eastAsia="ko-KR"/>
            </w:rPr>
            <w:t>:</w:t>
          </w: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 xml:space="preserve"> </w:t>
          </w:r>
          <w:r w:rsidRPr="00DF292A">
            <w:rPr>
              <w:rFonts w:asciiTheme="majorHAnsi" w:eastAsiaTheme="majorHAnsi" w:hAnsiTheme="majorHAnsi"/>
              <w:sz w:val="16"/>
              <w:lang w:eastAsia="ko-KR"/>
            </w:rPr>
            <w:t xml:space="preserve"> </w:t>
          </w:r>
          <w:r w:rsidRPr="00DF292A">
            <w:rPr>
              <w:rFonts w:asciiTheme="majorHAnsi" w:eastAsiaTheme="majorHAnsi" w:hAnsiTheme="majorHAnsi" w:hint="eastAsia"/>
              <w:sz w:val="16"/>
              <w:lang w:eastAsia="ko-KR"/>
            </w:rPr>
            <w:t>1.0</w:t>
          </w:r>
        </w:p>
      </w:tc>
    </w:tr>
  </w:tbl>
  <w:p w:rsidR="00AA1F46" w:rsidRDefault="00AA1F46" w:rsidP="00DF292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F46" w:rsidRDefault="00AA1F4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394503E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7F1900"/>
    <w:multiLevelType w:val="hybridMultilevel"/>
    <w:tmpl w:val="B04ABADA"/>
    <w:lvl w:ilvl="0" w:tplc="9DF8B7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1E54EE6"/>
    <w:multiLevelType w:val="hybridMultilevel"/>
    <w:tmpl w:val="6EF63C16"/>
    <w:lvl w:ilvl="0" w:tplc="DB060B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2F3588F"/>
    <w:multiLevelType w:val="hybridMultilevel"/>
    <w:tmpl w:val="B302C908"/>
    <w:lvl w:ilvl="0" w:tplc="DCB23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315672C"/>
    <w:multiLevelType w:val="hybridMultilevel"/>
    <w:tmpl w:val="78F822AA"/>
    <w:lvl w:ilvl="0" w:tplc="008C56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482184D"/>
    <w:multiLevelType w:val="hybridMultilevel"/>
    <w:tmpl w:val="9C866120"/>
    <w:lvl w:ilvl="0" w:tplc="678014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3320973"/>
    <w:multiLevelType w:val="singleLevel"/>
    <w:tmpl w:val="67DA984A"/>
    <w:lvl w:ilvl="0">
      <w:start w:val="1"/>
      <w:numFmt w:val="bullet"/>
      <w:lvlText w:val="-"/>
      <w:lvlJc w:val="left"/>
      <w:pPr>
        <w:tabs>
          <w:tab w:val="num" w:pos="855"/>
        </w:tabs>
        <w:ind w:left="855" w:hanging="360"/>
      </w:pPr>
      <w:rPr>
        <w:rFonts w:ascii="Times New Roman" w:eastAsia="바탕체" w:hAnsi="Times New Roman" w:hint="default"/>
      </w:rPr>
    </w:lvl>
  </w:abstractNum>
  <w:abstractNum w:abstractNumId="7" w15:restartNumberingAfterBreak="0">
    <w:nsid w:val="13E31568"/>
    <w:multiLevelType w:val="hybridMultilevel"/>
    <w:tmpl w:val="5B6245B4"/>
    <w:lvl w:ilvl="0" w:tplc="2D6E22A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15C14014"/>
    <w:multiLevelType w:val="hybridMultilevel"/>
    <w:tmpl w:val="9CA280A2"/>
    <w:lvl w:ilvl="0" w:tplc="8FD8FD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33094D"/>
    <w:multiLevelType w:val="hybridMultilevel"/>
    <w:tmpl w:val="7520E546"/>
    <w:lvl w:ilvl="0" w:tplc="E10C31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2D03BAA"/>
    <w:multiLevelType w:val="hybridMultilevel"/>
    <w:tmpl w:val="5618590E"/>
    <w:lvl w:ilvl="0" w:tplc="A73C52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C770792"/>
    <w:multiLevelType w:val="hybridMultilevel"/>
    <w:tmpl w:val="1DE402A4"/>
    <w:lvl w:ilvl="0" w:tplc="71E015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4B634E"/>
    <w:multiLevelType w:val="singleLevel"/>
    <w:tmpl w:val="04090001"/>
    <w:lvl w:ilvl="0">
      <w:start w:val="1"/>
      <w:numFmt w:val="bullet"/>
      <w:pStyle w:val="N-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26C24EE"/>
    <w:multiLevelType w:val="hybridMultilevel"/>
    <w:tmpl w:val="F55A497E"/>
    <w:lvl w:ilvl="0" w:tplc="5CE654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5216406"/>
    <w:multiLevelType w:val="hybridMultilevel"/>
    <w:tmpl w:val="34589600"/>
    <w:lvl w:ilvl="0" w:tplc="2EC813EA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5" w:hanging="400"/>
      </w:pPr>
    </w:lvl>
    <w:lvl w:ilvl="2" w:tplc="0409001B" w:tentative="1">
      <w:start w:val="1"/>
      <w:numFmt w:val="lowerRoman"/>
      <w:lvlText w:val="%3."/>
      <w:lvlJc w:val="right"/>
      <w:pPr>
        <w:ind w:left="1545" w:hanging="400"/>
      </w:pPr>
    </w:lvl>
    <w:lvl w:ilvl="3" w:tplc="0409000F" w:tentative="1">
      <w:start w:val="1"/>
      <w:numFmt w:val="decimal"/>
      <w:lvlText w:val="%4."/>
      <w:lvlJc w:val="left"/>
      <w:pPr>
        <w:ind w:left="1945" w:hanging="400"/>
      </w:pPr>
    </w:lvl>
    <w:lvl w:ilvl="4" w:tplc="04090019" w:tentative="1">
      <w:start w:val="1"/>
      <w:numFmt w:val="upperLetter"/>
      <w:lvlText w:val="%5."/>
      <w:lvlJc w:val="left"/>
      <w:pPr>
        <w:ind w:left="2345" w:hanging="400"/>
      </w:pPr>
    </w:lvl>
    <w:lvl w:ilvl="5" w:tplc="0409001B" w:tentative="1">
      <w:start w:val="1"/>
      <w:numFmt w:val="lowerRoman"/>
      <w:lvlText w:val="%6."/>
      <w:lvlJc w:val="right"/>
      <w:pPr>
        <w:ind w:left="2745" w:hanging="400"/>
      </w:pPr>
    </w:lvl>
    <w:lvl w:ilvl="6" w:tplc="0409000F" w:tentative="1">
      <w:start w:val="1"/>
      <w:numFmt w:val="decimal"/>
      <w:lvlText w:val="%7."/>
      <w:lvlJc w:val="left"/>
      <w:pPr>
        <w:ind w:left="3145" w:hanging="400"/>
      </w:pPr>
    </w:lvl>
    <w:lvl w:ilvl="7" w:tplc="04090019" w:tentative="1">
      <w:start w:val="1"/>
      <w:numFmt w:val="upperLetter"/>
      <w:lvlText w:val="%8."/>
      <w:lvlJc w:val="left"/>
      <w:pPr>
        <w:ind w:left="3545" w:hanging="400"/>
      </w:pPr>
    </w:lvl>
    <w:lvl w:ilvl="8" w:tplc="0409001B" w:tentative="1">
      <w:start w:val="1"/>
      <w:numFmt w:val="lowerRoman"/>
      <w:lvlText w:val="%9."/>
      <w:lvlJc w:val="right"/>
      <w:pPr>
        <w:ind w:left="3945" w:hanging="400"/>
      </w:pPr>
    </w:lvl>
  </w:abstractNum>
  <w:abstractNum w:abstractNumId="15" w15:restartNumberingAfterBreak="0">
    <w:nsid w:val="38067A72"/>
    <w:multiLevelType w:val="hybridMultilevel"/>
    <w:tmpl w:val="15B88D5E"/>
    <w:lvl w:ilvl="0" w:tplc="83E6AA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C8D24F4"/>
    <w:multiLevelType w:val="hybridMultilevel"/>
    <w:tmpl w:val="7FFA0922"/>
    <w:lvl w:ilvl="0" w:tplc="BE680EDC">
      <w:start w:val="1"/>
      <w:numFmt w:val="decimal"/>
      <w:pStyle w:val="Bullet"/>
      <w:lvlText w:val="%1."/>
      <w:lvlJc w:val="left"/>
      <w:pPr>
        <w:tabs>
          <w:tab w:val="num" w:pos="675"/>
        </w:tabs>
        <w:ind w:left="675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17" w15:restartNumberingAfterBreak="0">
    <w:nsid w:val="45185B0B"/>
    <w:multiLevelType w:val="hybridMultilevel"/>
    <w:tmpl w:val="0B5C4D2C"/>
    <w:lvl w:ilvl="0" w:tplc="9C1C4A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C5C1D5A"/>
    <w:multiLevelType w:val="hybridMultilevel"/>
    <w:tmpl w:val="86ECAE62"/>
    <w:lvl w:ilvl="0" w:tplc="77CE7B0E">
      <w:start w:val="1"/>
      <w:numFmt w:val="decimal"/>
      <w:pStyle w:val="TableContent-Left10"/>
      <w:lvlText w:val="%1)"/>
      <w:lvlJc w:val="left"/>
      <w:pPr>
        <w:ind w:left="760" w:hanging="360"/>
      </w:pPr>
      <w:rPr>
        <w:rFonts w:ascii="Arial" w:eastAsia="굴림체" w:hAnsi="Arial"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21C5002"/>
    <w:multiLevelType w:val="singleLevel"/>
    <w:tmpl w:val="93522548"/>
    <w:lvl w:ilvl="0">
      <w:start w:val="1"/>
      <w:numFmt w:val="decimalEnclosedCircle"/>
      <w:pStyle w:val="-"/>
      <w:lvlText w:val="%1"/>
      <w:legacy w:legacy="1" w:legacySpace="0" w:legacyIndent="284"/>
      <w:lvlJc w:val="left"/>
      <w:pPr>
        <w:ind w:left="710" w:hanging="284"/>
      </w:pPr>
    </w:lvl>
  </w:abstractNum>
  <w:abstractNum w:abstractNumId="20" w15:restartNumberingAfterBreak="0">
    <w:nsid w:val="52821CB8"/>
    <w:multiLevelType w:val="hybridMultilevel"/>
    <w:tmpl w:val="073E2E00"/>
    <w:lvl w:ilvl="0" w:tplc="425071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4D53E61"/>
    <w:multiLevelType w:val="hybridMultilevel"/>
    <w:tmpl w:val="60421712"/>
    <w:lvl w:ilvl="0" w:tplc="B2FAB3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566F0D"/>
    <w:multiLevelType w:val="hybridMultilevel"/>
    <w:tmpl w:val="D5E08D4C"/>
    <w:lvl w:ilvl="0" w:tplc="C3A2B0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623B16"/>
    <w:multiLevelType w:val="singleLevel"/>
    <w:tmpl w:val="1AB02122"/>
    <w:lvl w:ilvl="0">
      <w:start w:val="1"/>
      <w:numFmt w:val="bullet"/>
      <w:lvlText w:val="-"/>
      <w:lvlJc w:val="left"/>
      <w:pPr>
        <w:tabs>
          <w:tab w:val="num" w:pos="975"/>
        </w:tabs>
        <w:ind w:left="975" w:hanging="360"/>
      </w:pPr>
      <w:rPr>
        <w:rFonts w:ascii="Times New Roman" w:eastAsia="굴림체" w:hAnsi="Times New Roman" w:hint="default"/>
      </w:rPr>
    </w:lvl>
  </w:abstractNum>
  <w:abstractNum w:abstractNumId="24" w15:restartNumberingAfterBreak="0">
    <w:nsid w:val="5E244CE0"/>
    <w:multiLevelType w:val="hybridMultilevel"/>
    <w:tmpl w:val="6B4E1E04"/>
    <w:lvl w:ilvl="0" w:tplc="D7C2C844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5" w:hanging="400"/>
      </w:pPr>
    </w:lvl>
    <w:lvl w:ilvl="2" w:tplc="0409001B" w:tentative="1">
      <w:start w:val="1"/>
      <w:numFmt w:val="lowerRoman"/>
      <w:lvlText w:val="%3."/>
      <w:lvlJc w:val="right"/>
      <w:pPr>
        <w:ind w:left="1545" w:hanging="400"/>
      </w:pPr>
    </w:lvl>
    <w:lvl w:ilvl="3" w:tplc="0409000F" w:tentative="1">
      <w:start w:val="1"/>
      <w:numFmt w:val="decimal"/>
      <w:lvlText w:val="%4."/>
      <w:lvlJc w:val="left"/>
      <w:pPr>
        <w:ind w:left="1945" w:hanging="400"/>
      </w:pPr>
    </w:lvl>
    <w:lvl w:ilvl="4" w:tplc="04090019" w:tentative="1">
      <w:start w:val="1"/>
      <w:numFmt w:val="upperLetter"/>
      <w:lvlText w:val="%5."/>
      <w:lvlJc w:val="left"/>
      <w:pPr>
        <w:ind w:left="2345" w:hanging="400"/>
      </w:pPr>
    </w:lvl>
    <w:lvl w:ilvl="5" w:tplc="0409001B" w:tentative="1">
      <w:start w:val="1"/>
      <w:numFmt w:val="lowerRoman"/>
      <w:lvlText w:val="%6."/>
      <w:lvlJc w:val="right"/>
      <w:pPr>
        <w:ind w:left="2745" w:hanging="400"/>
      </w:pPr>
    </w:lvl>
    <w:lvl w:ilvl="6" w:tplc="0409000F" w:tentative="1">
      <w:start w:val="1"/>
      <w:numFmt w:val="decimal"/>
      <w:lvlText w:val="%7."/>
      <w:lvlJc w:val="left"/>
      <w:pPr>
        <w:ind w:left="3145" w:hanging="400"/>
      </w:pPr>
    </w:lvl>
    <w:lvl w:ilvl="7" w:tplc="04090019" w:tentative="1">
      <w:start w:val="1"/>
      <w:numFmt w:val="upperLetter"/>
      <w:lvlText w:val="%8."/>
      <w:lvlJc w:val="left"/>
      <w:pPr>
        <w:ind w:left="3545" w:hanging="400"/>
      </w:pPr>
    </w:lvl>
    <w:lvl w:ilvl="8" w:tplc="0409001B" w:tentative="1">
      <w:start w:val="1"/>
      <w:numFmt w:val="lowerRoman"/>
      <w:lvlText w:val="%9."/>
      <w:lvlJc w:val="right"/>
      <w:pPr>
        <w:ind w:left="3945" w:hanging="400"/>
      </w:pPr>
    </w:lvl>
  </w:abstractNum>
  <w:abstractNum w:abstractNumId="25" w15:restartNumberingAfterBreak="0">
    <w:nsid w:val="64A8431E"/>
    <w:multiLevelType w:val="hybridMultilevel"/>
    <w:tmpl w:val="67709C86"/>
    <w:lvl w:ilvl="0" w:tplc="B94057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81F382D"/>
    <w:multiLevelType w:val="hybridMultilevel"/>
    <w:tmpl w:val="0F8012A2"/>
    <w:lvl w:ilvl="0" w:tplc="997467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A33792"/>
    <w:multiLevelType w:val="hybridMultilevel"/>
    <w:tmpl w:val="E8DAAB90"/>
    <w:lvl w:ilvl="0" w:tplc="7D78E4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02F082F"/>
    <w:multiLevelType w:val="hybridMultilevel"/>
    <w:tmpl w:val="E8687D86"/>
    <w:lvl w:ilvl="0" w:tplc="C8F84C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16E4D1C"/>
    <w:multiLevelType w:val="hybridMultilevel"/>
    <w:tmpl w:val="64407AC4"/>
    <w:lvl w:ilvl="0" w:tplc="1A50EDF6">
      <w:start w:val="1"/>
      <w:numFmt w:val="decimal"/>
      <w:lvlText w:val="%1)"/>
      <w:lvlJc w:val="left"/>
      <w:pPr>
        <w:ind w:left="112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73B948B1"/>
    <w:multiLevelType w:val="hybridMultilevel"/>
    <w:tmpl w:val="13B68914"/>
    <w:lvl w:ilvl="0" w:tplc="F7C84032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1" w15:restartNumberingAfterBreak="0">
    <w:nsid w:val="7BE30D6F"/>
    <w:multiLevelType w:val="hybridMultilevel"/>
    <w:tmpl w:val="36D61532"/>
    <w:lvl w:ilvl="0" w:tplc="0930B8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316465"/>
    <w:multiLevelType w:val="hybridMultilevel"/>
    <w:tmpl w:val="C3504EA8"/>
    <w:lvl w:ilvl="0" w:tplc="DE9812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26269E"/>
    <w:multiLevelType w:val="hybridMultilevel"/>
    <w:tmpl w:val="0AB896CA"/>
    <w:lvl w:ilvl="0" w:tplc="3334CD50">
      <w:start w:val="1"/>
      <w:numFmt w:val="decimal"/>
      <w:lvlText w:val="%1)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0"/>
  </w:num>
  <w:num w:numId="2">
    <w:abstractNumId w:val="12"/>
  </w:num>
  <w:num w:numId="3">
    <w:abstractNumId w:val="16"/>
  </w:num>
  <w:num w:numId="4">
    <w:abstractNumId w:val="19"/>
  </w:num>
  <w:num w:numId="5">
    <w:abstractNumId w:val="6"/>
  </w:num>
  <w:num w:numId="6">
    <w:abstractNumId w:val="23"/>
  </w:num>
  <w:num w:numId="7">
    <w:abstractNumId w:val="30"/>
  </w:num>
  <w:num w:numId="8">
    <w:abstractNumId w:val="7"/>
  </w:num>
  <w:num w:numId="9">
    <w:abstractNumId w:val="14"/>
  </w:num>
  <w:num w:numId="10">
    <w:abstractNumId w:val="24"/>
  </w:num>
  <w:num w:numId="11">
    <w:abstractNumId w:val="25"/>
  </w:num>
  <w:num w:numId="12">
    <w:abstractNumId w:val="21"/>
  </w:num>
  <w:num w:numId="13">
    <w:abstractNumId w:val="28"/>
  </w:num>
  <w:num w:numId="14">
    <w:abstractNumId w:val="26"/>
  </w:num>
  <w:num w:numId="15">
    <w:abstractNumId w:val="18"/>
  </w:num>
  <w:num w:numId="16">
    <w:abstractNumId w:val="8"/>
  </w:num>
  <w:num w:numId="17">
    <w:abstractNumId w:val="4"/>
  </w:num>
  <w:num w:numId="18">
    <w:abstractNumId w:val="13"/>
  </w:num>
  <w:num w:numId="19">
    <w:abstractNumId w:val="15"/>
  </w:num>
  <w:num w:numId="20">
    <w:abstractNumId w:val="3"/>
  </w:num>
  <w:num w:numId="21">
    <w:abstractNumId w:val="10"/>
  </w:num>
  <w:num w:numId="22">
    <w:abstractNumId w:val="1"/>
  </w:num>
  <w:num w:numId="23">
    <w:abstractNumId w:val="32"/>
  </w:num>
  <w:num w:numId="24">
    <w:abstractNumId w:val="22"/>
  </w:num>
  <w:num w:numId="25">
    <w:abstractNumId w:val="5"/>
  </w:num>
  <w:num w:numId="26">
    <w:abstractNumId w:val="2"/>
  </w:num>
  <w:num w:numId="27">
    <w:abstractNumId w:val="11"/>
  </w:num>
  <w:num w:numId="28">
    <w:abstractNumId w:val="29"/>
  </w:num>
  <w:num w:numId="29">
    <w:abstractNumId w:val="9"/>
  </w:num>
  <w:num w:numId="30">
    <w:abstractNumId w:val="31"/>
  </w:num>
  <w:num w:numId="31">
    <w:abstractNumId w:val="27"/>
  </w:num>
  <w:num w:numId="32">
    <w:abstractNumId w:val="20"/>
  </w:num>
  <w:num w:numId="33">
    <w:abstractNumId w:val="33"/>
  </w:num>
  <w:num w:numId="34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7F"/>
    <w:rsid w:val="00000637"/>
    <w:rsid w:val="00006361"/>
    <w:rsid w:val="00006A41"/>
    <w:rsid w:val="0001053F"/>
    <w:rsid w:val="00021064"/>
    <w:rsid w:val="0003021E"/>
    <w:rsid w:val="0004732F"/>
    <w:rsid w:val="0006065A"/>
    <w:rsid w:val="000704FF"/>
    <w:rsid w:val="00082A89"/>
    <w:rsid w:val="000B16A0"/>
    <w:rsid w:val="000C73C8"/>
    <w:rsid w:val="0010398D"/>
    <w:rsid w:val="00106768"/>
    <w:rsid w:val="00142095"/>
    <w:rsid w:val="001440FE"/>
    <w:rsid w:val="00145F14"/>
    <w:rsid w:val="00151BA8"/>
    <w:rsid w:val="00187FA4"/>
    <w:rsid w:val="00195FDD"/>
    <w:rsid w:val="001C26C0"/>
    <w:rsid w:val="001C3AC1"/>
    <w:rsid w:val="001D7164"/>
    <w:rsid w:val="001E42B6"/>
    <w:rsid w:val="001F2387"/>
    <w:rsid w:val="00204428"/>
    <w:rsid w:val="002141F8"/>
    <w:rsid w:val="00221AC7"/>
    <w:rsid w:val="0024589E"/>
    <w:rsid w:val="00251D1A"/>
    <w:rsid w:val="00254272"/>
    <w:rsid w:val="00260F80"/>
    <w:rsid w:val="00263AB4"/>
    <w:rsid w:val="00264801"/>
    <w:rsid w:val="00264893"/>
    <w:rsid w:val="00277E73"/>
    <w:rsid w:val="00292D55"/>
    <w:rsid w:val="00295B7C"/>
    <w:rsid w:val="00296705"/>
    <w:rsid w:val="002A53F2"/>
    <w:rsid w:val="002B3721"/>
    <w:rsid w:val="002B5C9E"/>
    <w:rsid w:val="002C7DA4"/>
    <w:rsid w:val="002D5290"/>
    <w:rsid w:val="002E361D"/>
    <w:rsid w:val="002E626B"/>
    <w:rsid w:val="00316612"/>
    <w:rsid w:val="0033018C"/>
    <w:rsid w:val="00355316"/>
    <w:rsid w:val="00365219"/>
    <w:rsid w:val="00371B83"/>
    <w:rsid w:val="003730D8"/>
    <w:rsid w:val="00374F64"/>
    <w:rsid w:val="0038203B"/>
    <w:rsid w:val="00382C30"/>
    <w:rsid w:val="00393CF3"/>
    <w:rsid w:val="00395915"/>
    <w:rsid w:val="003A2F2A"/>
    <w:rsid w:val="003B209C"/>
    <w:rsid w:val="003D074B"/>
    <w:rsid w:val="003E63E1"/>
    <w:rsid w:val="003F1068"/>
    <w:rsid w:val="003F1AB6"/>
    <w:rsid w:val="004002CC"/>
    <w:rsid w:val="004114E2"/>
    <w:rsid w:val="00424306"/>
    <w:rsid w:val="004363A2"/>
    <w:rsid w:val="00437AF6"/>
    <w:rsid w:val="00437E76"/>
    <w:rsid w:val="00451C7D"/>
    <w:rsid w:val="00460815"/>
    <w:rsid w:val="00466C64"/>
    <w:rsid w:val="00473A17"/>
    <w:rsid w:val="00486D55"/>
    <w:rsid w:val="004A46DB"/>
    <w:rsid w:val="004C52E2"/>
    <w:rsid w:val="004D1C76"/>
    <w:rsid w:val="005024A1"/>
    <w:rsid w:val="00517EB5"/>
    <w:rsid w:val="00524538"/>
    <w:rsid w:val="00540869"/>
    <w:rsid w:val="0055006B"/>
    <w:rsid w:val="00552F41"/>
    <w:rsid w:val="00556BA5"/>
    <w:rsid w:val="00556E6A"/>
    <w:rsid w:val="0057100B"/>
    <w:rsid w:val="00572894"/>
    <w:rsid w:val="00581F9F"/>
    <w:rsid w:val="00582D14"/>
    <w:rsid w:val="005A1575"/>
    <w:rsid w:val="005B19F1"/>
    <w:rsid w:val="005B3B8D"/>
    <w:rsid w:val="005C70E9"/>
    <w:rsid w:val="005D0F01"/>
    <w:rsid w:val="005E1097"/>
    <w:rsid w:val="005E63A7"/>
    <w:rsid w:val="005E6BDB"/>
    <w:rsid w:val="00600EFC"/>
    <w:rsid w:val="0060167C"/>
    <w:rsid w:val="0060169D"/>
    <w:rsid w:val="0062735A"/>
    <w:rsid w:val="00637164"/>
    <w:rsid w:val="00644DDA"/>
    <w:rsid w:val="00657023"/>
    <w:rsid w:val="00657A20"/>
    <w:rsid w:val="00662875"/>
    <w:rsid w:val="00665034"/>
    <w:rsid w:val="00675322"/>
    <w:rsid w:val="00696CB5"/>
    <w:rsid w:val="006B3147"/>
    <w:rsid w:val="006B3645"/>
    <w:rsid w:val="006C1A33"/>
    <w:rsid w:val="006D1E2E"/>
    <w:rsid w:val="006D2969"/>
    <w:rsid w:val="006F6CA1"/>
    <w:rsid w:val="006F76C8"/>
    <w:rsid w:val="00700453"/>
    <w:rsid w:val="007057F5"/>
    <w:rsid w:val="00707AFF"/>
    <w:rsid w:val="007207DA"/>
    <w:rsid w:val="00727019"/>
    <w:rsid w:val="0074110E"/>
    <w:rsid w:val="00750713"/>
    <w:rsid w:val="0075116C"/>
    <w:rsid w:val="0076155C"/>
    <w:rsid w:val="00771049"/>
    <w:rsid w:val="0077108C"/>
    <w:rsid w:val="007726ED"/>
    <w:rsid w:val="007768CD"/>
    <w:rsid w:val="0078088E"/>
    <w:rsid w:val="00781B22"/>
    <w:rsid w:val="007834DD"/>
    <w:rsid w:val="00785CD2"/>
    <w:rsid w:val="00787728"/>
    <w:rsid w:val="007C3D79"/>
    <w:rsid w:val="007F4FCA"/>
    <w:rsid w:val="008037B1"/>
    <w:rsid w:val="00805956"/>
    <w:rsid w:val="008128F8"/>
    <w:rsid w:val="00814DAC"/>
    <w:rsid w:val="008237A5"/>
    <w:rsid w:val="008335DF"/>
    <w:rsid w:val="00844048"/>
    <w:rsid w:val="00866ED0"/>
    <w:rsid w:val="00872ECB"/>
    <w:rsid w:val="00875128"/>
    <w:rsid w:val="008A1618"/>
    <w:rsid w:val="008C1DB9"/>
    <w:rsid w:val="008D419A"/>
    <w:rsid w:val="008F58EE"/>
    <w:rsid w:val="009119E2"/>
    <w:rsid w:val="00920AE6"/>
    <w:rsid w:val="009244F1"/>
    <w:rsid w:val="00932060"/>
    <w:rsid w:val="00947579"/>
    <w:rsid w:val="00954143"/>
    <w:rsid w:val="00954490"/>
    <w:rsid w:val="009548A5"/>
    <w:rsid w:val="00954C03"/>
    <w:rsid w:val="009637A9"/>
    <w:rsid w:val="0097177D"/>
    <w:rsid w:val="00987B2D"/>
    <w:rsid w:val="009B154B"/>
    <w:rsid w:val="009C1583"/>
    <w:rsid w:val="009C1636"/>
    <w:rsid w:val="009D0B78"/>
    <w:rsid w:val="009D1385"/>
    <w:rsid w:val="009D7184"/>
    <w:rsid w:val="009F65B8"/>
    <w:rsid w:val="00A14997"/>
    <w:rsid w:val="00A17152"/>
    <w:rsid w:val="00A31A70"/>
    <w:rsid w:val="00A61E7D"/>
    <w:rsid w:val="00A97358"/>
    <w:rsid w:val="00AA18A2"/>
    <w:rsid w:val="00AA1F46"/>
    <w:rsid w:val="00AA68A2"/>
    <w:rsid w:val="00AB377D"/>
    <w:rsid w:val="00AD1ECA"/>
    <w:rsid w:val="00AD378D"/>
    <w:rsid w:val="00AE1F66"/>
    <w:rsid w:val="00AF6333"/>
    <w:rsid w:val="00B0130D"/>
    <w:rsid w:val="00B13501"/>
    <w:rsid w:val="00B16B64"/>
    <w:rsid w:val="00B22356"/>
    <w:rsid w:val="00B30317"/>
    <w:rsid w:val="00B553B7"/>
    <w:rsid w:val="00B57586"/>
    <w:rsid w:val="00B7098E"/>
    <w:rsid w:val="00B71AE1"/>
    <w:rsid w:val="00BA19B1"/>
    <w:rsid w:val="00BC1391"/>
    <w:rsid w:val="00BD26BF"/>
    <w:rsid w:val="00BE06F6"/>
    <w:rsid w:val="00BE0CFC"/>
    <w:rsid w:val="00BE1DA5"/>
    <w:rsid w:val="00BE7C49"/>
    <w:rsid w:val="00BF1BA0"/>
    <w:rsid w:val="00BF48E6"/>
    <w:rsid w:val="00C00717"/>
    <w:rsid w:val="00C05832"/>
    <w:rsid w:val="00C1163E"/>
    <w:rsid w:val="00C156ED"/>
    <w:rsid w:val="00C40B6D"/>
    <w:rsid w:val="00C449C6"/>
    <w:rsid w:val="00C64EBE"/>
    <w:rsid w:val="00C71784"/>
    <w:rsid w:val="00C76DE0"/>
    <w:rsid w:val="00C93822"/>
    <w:rsid w:val="00C949FD"/>
    <w:rsid w:val="00CA24EB"/>
    <w:rsid w:val="00CB3036"/>
    <w:rsid w:val="00CB6598"/>
    <w:rsid w:val="00CB7A0C"/>
    <w:rsid w:val="00CE1950"/>
    <w:rsid w:val="00D014C1"/>
    <w:rsid w:val="00D07D98"/>
    <w:rsid w:val="00D329FA"/>
    <w:rsid w:val="00D37BBC"/>
    <w:rsid w:val="00D442B8"/>
    <w:rsid w:val="00D50F0F"/>
    <w:rsid w:val="00D55295"/>
    <w:rsid w:val="00D5712A"/>
    <w:rsid w:val="00D65FFF"/>
    <w:rsid w:val="00D70365"/>
    <w:rsid w:val="00D72DCE"/>
    <w:rsid w:val="00D771D2"/>
    <w:rsid w:val="00D87764"/>
    <w:rsid w:val="00D95AC3"/>
    <w:rsid w:val="00D97FF9"/>
    <w:rsid w:val="00DA6429"/>
    <w:rsid w:val="00DB3C58"/>
    <w:rsid w:val="00DC190E"/>
    <w:rsid w:val="00DE050C"/>
    <w:rsid w:val="00DE695A"/>
    <w:rsid w:val="00DF292A"/>
    <w:rsid w:val="00E010ED"/>
    <w:rsid w:val="00E120B3"/>
    <w:rsid w:val="00E20164"/>
    <w:rsid w:val="00E243B3"/>
    <w:rsid w:val="00E56690"/>
    <w:rsid w:val="00E61838"/>
    <w:rsid w:val="00E815C5"/>
    <w:rsid w:val="00E87D87"/>
    <w:rsid w:val="00EA6306"/>
    <w:rsid w:val="00ED708D"/>
    <w:rsid w:val="00EE0245"/>
    <w:rsid w:val="00EF0950"/>
    <w:rsid w:val="00EF772B"/>
    <w:rsid w:val="00F04F27"/>
    <w:rsid w:val="00F2339D"/>
    <w:rsid w:val="00F2594C"/>
    <w:rsid w:val="00F301C1"/>
    <w:rsid w:val="00F47332"/>
    <w:rsid w:val="00F54BD9"/>
    <w:rsid w:val="00F606CF"/>
    <w:rsid w:val="00F8527F"/>
    <w:rsid w:val="00F950AF"/>
    <w:rsid w:val="00FA3B65"/>
    <w:rsid w:val="00FB31A3"/>
    <w:rsid w:val="00FB791B"/>
    <w:rsid w:val="00FC1C19"/>
    <w:rsid w:val="00FD2656"/>
    <w:rsid w:val="00FD620C"/>
    <w:rsid w:val="00FE2B23"/>
    <w:rsid w:val="00FF0858"/>
    <w:rsid w:val="00FF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35113D"/>
  <w15:chartTrackingRefBased/>
  <w15:docId w15:val="{B883EF4F-4203-4487-8E13-79602860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D98"/>
    <w:pPr>
      <w:widowControl w:val="0"/>
      <w:spacing w:line="240" w:lineRule="atLeast"/>
    </w:pPr>
    <w:rPr>
      <w:rFonts w:ascii="맑은 고딕" w:eastAsia="맑은 고딕" w:hAnsi="맑은 고딕"/>
      <w:lang w:eastAsia="en-US"/>
    </w:rPr>
  </w:style>
  <w:style w:type="paragraph" w:styleId="1">
    <w:name w:val="heading 1"/>
    <w:basedOn w:val="a"/>
    <w:next w:val="a"/>
    <w:qFormat/>
    <w:rsid w:val="00F8527F"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rsid w:val="00F8527F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F8527F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F8527F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F8527F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F8527F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F8527F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F8527F"/>
    <w:pPr>
      <w:spacing w:line="240" w:lineRule="auto"/>
      <w:jc w:val="center"/>
    </w:pPr>
    <w:rPr>
      <w:b/>
      <w:sz w:val="36"/>
    </w:rPr>
  </w:style>
  <w:style w:type="paragraph" w:styleId="a4">
    <w:name w:val="Subtitle"/>
    <w:basedOn w:val="a"/>
    <w:qFormat/>
    <w:rsid w:val="00F8527F"/>
    <w:pPr>
      <w:spacing w:after="60"/>
      <w:jc w:val="center"/>
    </w:pPr>
    <w:rPr>
      <w:i/>
      <w:sz w:val="36"/>
      <w:lang w:val="en-AU"/>
    </w:rPr>
  </w:style>
  <w:style w:type="paragraph" w:styleId="a5">
    <w:name w:val="Normal Indent"/>
    <w:basedOn w:val="a"/>
    <w:semiHidden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5E6BDB"/>
    <w:pPr>
      <w:tabs>
        <w:tab w:val="right" w:pos="9360"/>
      </w:tabs>
      <w:spacing w:before="240" w:after="60"/>
      <w:ind w:right="720"/>
    </w:pPr>
    <w:rPr>
      <w:rFonts w:ascii="바탕"/>
      <w:noProof/>
      <w:kern w:val="2"/>
      <w:szCs w:val="24"/>
      <w:lang w:eastAsia="ko-KR"/>
    </w:rPr>
  </w:style>
  <w:style w:type="paragraph" w:styleId="20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pPr>
      <w:tabs>
        <w:tab w:val="left" w:pos="1710"/>
        <w:tab w:val="right" w:pos="9360"/>
      </w:tabs>
      <w:ind w:left="990"/>
    </w:pPr>
    <w:rPr>
      <w:noProof/>
    </w:r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21">
    <w:name w:val="Body Text 2"/>
    <w:basedOn w:val="a"/>
    <w:semiHidden/>
    <w:rPr>
      <w:i/>
      <w:color w:val="0000FF"/>
    </w:r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numPr>
        <w:numId w:val="3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FollowedHyperlink"/>
    <w:basedOn w:val="a0"/>
    <w:semiHidden/>
    <w:rPr>
      <w:color w:val="800080"/>
      <w:u w:val="single"/>
    </w:rPr>
  </w:style>
  <w:style w:type="paragraph" w:styleId="af0">
    <w:name w:val="Normal (Web)"/>
    <w:basedOn w:val="a"/>
    <w:uiPriority w:val="99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f1">
    <w:name w:val="Strong"/>
    <w:basedOn w:val="a0"/>
    <w:qFormat/>
    <w:rsid w:val="00F8527F"/>
    <w:rPr>
      <w:rFonts w:ascii="맑은 고딕" w:eastAsia="맑은 고딕" w:hAnsi="맑은 고딕"/>
      <w:b/>
      <w:bCs/>
      <w:i w:val="0"/>
    </w:rPr>
  </w:style>
  <w:style w:type="paragraph" w:customStyle="1" w:styleId="af2">
    <w:name w:val="개요글"/>
    <w:basedOn w:val="a"/>
    <w:pPr>
      <w:tabs>
        <w:tab w:val="left" w:pos="1134"/>
      </w:tabs>
      <w:wordWrap w:val="0"/>
      <w:spacing w:line="260" w:lineRule="atLeast"/>
      <w:ind w:left="425"/>
      <w:jc w:val="both"/>
    </w:pPr>
    <w:rPr>
      <w:rFonts w:ascii="Arial" w:eastAsia="바탕체" w:hAnsi="Arial"/>
      <w:kern w:val="2"/>
      <w:lang w:eastAsia="ko-KR"/>
    </w:rPr>
  </w:style>
  <w:style w:type="paragraph" w:customStyle="1" w:styleId="Subheading">
    <w:name w:val="Subheading"/>
    <w:basedOn w:val="a9"/>
    <w:pPr>
      <w:spacing w:before="240"/>
    </w:pPr>
    <w:rPr>
      <w:rFonts w:ascii="Arial" w:hAnsi="Arial"/>
      <w:b/>
      <w:bCs/>
    </w:rPr>
  </w:style>
  <w:style w:type="paragraph" w:customStyle="1" w:styleId="-">
    <w:name w:val="중제목(내용-번호시작)"/>
    <w:basedOn w:val="a"/>
    <w:next w:val="a"/>
    <w:pPr>
      <w:numPr>
        <w:numId w:val="4"/>
      </w:numPr>
      <w:wordWrap w:val="0"/>
      <w:overflowPunct w:val="0"/>
      <w:autoSpaceDE w:val="0"/>
      <w:autoSpaceDN w:val="0"/>
      <w:spacing w:line="260" w:lineRule="atLeast"/>
      <w:textAlignment w:val="bottom"/>
    </w:pPr>
    <w:rPr>
      <w:rFonts w:ascii="Arial" w:eastAsia="바탕체"/>
      <w:kern w:val="2"/>
      <w:sz w:val="22"/>
      <w:lang w:eastAsia="ko-KR"/>
    </w:rPr>
  </w:style>
  <w:style w:type="paragraph" w:customStyle="1" w:styleId="TOC1">
    <w:name w:val="TOC 제목1"/>
    <w:basedOn w:val="1"/>
    <w:next w:val="a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textAlignment w:val="baseline"/>
      <w:outlineLvl w:val="9"/>
    </w:pPr>
    <w:rPr>
      <w:rFonts w:eastAsia="굴림체"/>
      <w:kern w:val="28"/>
      <w:sz w:val="32"/>
      <w:lang w:eastAsia="ko-KR"/>
    </w:rPr>
  </w:style>
  <w:style w:type="paragraph" w:customStyle="1" w:styleId="N-1">
    <w:name w:val="N-소본문1"/>
    <w:basedOn w:val="a"/>
    <w:pPr>
      <w:numPr>
        <w:numId w:val="2"/>
      </w:numPr>
      <w:wordWrap w:val="0"/>
      <w:autoSpaceDE w:val="0"/>
      <w:autoSpaceDN w:val="0"/>
      <w:spacing w:line="240" w:lineRule="auto"/>
      <w:jc w:val="both"/>
    </w:pPr>
    <w:rPr>
      <w:rFonts w:ascii="Arial" w:eastAsia="굴림체" w:hAnsi="Arial"/>
      <w:kern w:val="2"/>
      <w:lang w:eastAsia="ko-KR"/>
    </w:rPr>
  </w:style>
  <w:style w:type="paragraph" w:customStyle="1" w:styleId="Indent">
    <w:name w:val="Indent"/>
    <w:basedOn w:val="a"/>
    <w:pPr>
      <w:keepNext/>
      <w:widowControl/>
      <w:overflowPunct w:val="0"/>
      <w:autoSpaceDE w:val="0"/>
      <w:autoSpaceDN w:val="0"/>
      <w:adjustRightInd w:val="0"/>
      <w:spacing w:before="120" w:line="240" w:lineRule="auto"/>
      <w:ind w:left="720"/>
      <w:textAlignment w:val="baseline"/>
    </w:pPr>
    <w:rPr>
      <w:rFonts w:ascii="Book Antiqua" w:eastAsia="바탕체" w:hAnsi="Book Antiqua"/>
      <w:lang w:eastAsia="ko-KR"/>
    </w:rPr>
  </w:style>
  <w:style w:type="paragraph" w:customStyle="1" w:styleId="TableContent-Left10">
    <w:name w:val="Table Content - Left10"/>
    <w:basedOn w:val="TableContent-Left"/>
    <w:autoRedefine/>
    <w:rsid w:val="0060169D"/>
    <w:pPr>
      <w:numPr>
        <w:numId w:val="15"/>
      </w:numPr>
      <w:spacing w:before="0" w:after="0"/>
    </w:pPr>
    <w:rPr>
      <w:rFonts w:asciiTheme="minorEastAsia" w:eastAsiaTheme="minorEastAsia" w:hAnsiTheme="minorEastAsia"/>
      <w:sz w:val="20"/>
    </w:rPr>
  </w:style>
  <w:style w:type="paragraph" w:customStyle="1" w:styleId="TableContent-Left">
    <w:name w:val="Table Content - Left"/>
    <w:basedOn w:val="a9"/>
    <w:autoRedefine/>
    <w:pPr>
      <w:keepLines w:val="0"/>
      <w:wordWrap w:val="0"/>
      <w:spacing w:before="60" w:after="60" w:line="240" w:lineRule="auto"/>
      <w:ind w:left="0"/>
      <w:jc w:val="both"/>
    </w:pPr>
    <w:rPr>
      <w:rFonts w:ascii="Arial" w:eastAsia="굴림체" w:hAnsi="Arial"/>
      <w:kern w:val="2"/>
      <w:sz w:val="22"/>
      <w:lang w:eastAsia="ko-KR"/>
    </w:rPr>
  </w:style>
  <w:style w:type="character" w:styleId="af3">
    <w:name w:val="Subtle Emphasis"/>
    <w:basedOn w:val="a0"/>
    <w:uiPriority w:val="19"/>
    <w:qFormat/>
    <w:rsid w:val="00A31A70"/>
    <w:rPr>
      <w:rFonts w:ascii="맑은 고딕" w:eastAsia="맑은 고딕" w:hAnsi="맑은 고딕"/>
      <w:b w:val="0"/>
      <w:i/>
      <w:iCs/>
      <w:color w:val="404040" w:themeColor="text1" w:themeTint="BF"/>
    </w:rPr>
  </w:style>
  <w:style w:type="character" w:styleId="af4">
    <w:name w:val="Emphasis"/>
    <w:basedOn w:val="a0"/>
    <w:uiPriority w:val="20"/>
    <w:qFormat/>
    <w:rsid w:val="00A31A70"/>
    <w:rPr>
      <w:rFonts w:ascii="맑은 고딕" w:eastAsia="맑은 고딕" w:hAnsi="맑은 고딕"/>
      <w:b w:val="0"/>
      <w:i/>
      <w:iCs/>
    </w:rPr>
  </w:style>
  <w:style w:type="character" w:styleId="af5">
    <w:name w:val="Intense Emphasis"/>
    <w:basedOn w:val="a0"/>
    <w:uiPriority w:val="21"/>
    <w:qFormat/>
    <w:rsid w:val="00A31A70"/>
    <w:rPr>
      <w:rFonts w:ascii="맑은 고딕" w:eastAsia="맑은 고딕" w:hAnsi="맑은 고딕"/>
      <w:b w:val="0"/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A31A70"/>
    <w:rPr>
      <w:rFonts w:ascii="맑은 고딕" w:eastAsia="맑은 고딕" w:hAnsi="맑은 고딕"/>
      <w:caps w:val="0"/>
      <w:smallCaps/>
      <w:color w:val="5A5A5A" w:themeColor="text1" w:themeTint="A5"/>
    </w:rPr>
  </w:style>
  <w:style w:type="character" w:styleId="af7">
    <w:name w:val="Intense Reference"/>
    <w:basedOn w:val="a0"/>
    <w:uiPriority w:val="32"/>
    <w:qFormat/>
    <w:rsid w:val="00A31A70"/>
    <w:rPr>
      <w:rFonts w:ascii="맑은 고딕" w:eastAsia="맑은 고딕" w:hAnsi="맑은 고딕"/>
      <w:b/>
      <w:bCs/>
      <w:i w:val="0"/>
      <w:caps w:val="0"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A31A70"/>
    <w:rPr>
      <w:rFonts w:ascii="맑은 고딕" w:eastAsia="맑은 고딕" w:hAnsi="맑은 고딕"/>
      <w:b/>
      <w:bCs/>
      <w:i/>
      <w:iCs/>
      <w:spacing w:val="5"/>
    </w:rPr>
  </w:style>
  <w:style w:type="paragraph" w:styleId="af9">
    <w:name w:val="List Paragraph"/>
    <w:basedOn w:val="a"/>
    <w:uiPriority w:val="34"/>
    <w:qFormat/>
    <w:rsid w:val="00C949FD"/>
    <w:pPr>
      <w:ind w:leftChars="400" w:left="800"/>
    </w:pPr>
  </w:style>
  <w:style w:type="table" w:styleId="afa">
    <w:name w:val="Table Grid"/>
    <w:basedOn w:val="a1"/>
    <w:uiPriority w:val="39"/>
    <w:rsid w:val="001C26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51088;&#47308;\RUP_doc_temp\rup_wd_tmpl\req\rup_rmpln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CB1A6-B457-48B3-B23E-464DE005C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rup_rmpln.dot</Template>
  <TotalTime>186</TotalTime>
  <Pages>63</Pages>
  <Words>1927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사용자메뉴얼:&lt;대외협력&gt;</vt:lpstr>
    </vt:vector>
  </TitlesOfParts>
  <Company>투이컨설팅</Company>
  <LinksUpToDate>false</LinksUpToDate>
  <CharactersWithSpaces>12891</CharactersWithSpaces>
  <SharedDoc>false</SharedDoc>
  <HLinks>
    <vt:vector size="948" baseType="variant">
      <vt:variant>
        <vt:i4>458755</vt:i4>
      </vt:variant>
      <vt:variant>
        <vt:i4>525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522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519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516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513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510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507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504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501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498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495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458755</vt:i4>
      </vt:variant>
      <vt:variant>
        <vt:i4>492</vt:i4>
      </vt:variant>
      <vt:variant>
        <vt:i4>0</vt:i4>
      </vt:variant>
      <vt:variant>
        <vt:i4>5</vt:i4>
      </vt:variant>
      <vt:variant>
        <vt:lpwstr>1324</vt:lpwstr>
      </vt:variant>
      <vt:variant>
        <vt:lpwstr/>
      </vt:variant>
      <vt:variant>
        <vt:i4>6881400</vt:i4>
      </vt:variant>
      <vt:variant>
        <vt:i4>18224</vt:i4>
      </vt:variant>
      <vt:variant>
        <vt:i4>1025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18450</vt:i4>
      </vt:variant>
      <vt:variant>
        <vt:i4>1026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7929866</vt:i4>
      </vt:variant>
      <vt:variant>
        <vt:i4>18768</vt:i4>
      </vt:variant>
      <vt:variant>
        <vt:i4>1027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7143544</vt:i4>
      </vt:variant>
      <vt:variant>
        <vt:i4>19702</vt:i4>
      </vt:variant>
      <vt:variant>
        <vt:i4>1028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7143544</vt:i4>
      </vt:variant>
      <vt:variant>
        <vt:i4>19916</vt:i4>
      </vt:variant>
      <vt:variant>
        <vt:i4>1029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20002</vt:i4>
      </vt:variant>
      <vt:variant>
        <vt:i4>1030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20298</vt:i4>
      </vt:variant>
      <vt:variant>
        <vt:i4>1031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6881400</vt:i4>
      </vt:variant>
      <vt:variant>
        <vt:i4>21822</vt:i4>
      </vt:variant>
      <vt:variant>
        <vt:i4>1032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6553696</vt:i4>
      </vt:variant>
      <vt:variant>
        <vt:i4>22104</vt:i4>
      </vt:variant>
      <vt:variant>
        <vt:i4>1033</vt:i4>
      </vt:variant>
      <vt:variant>
        <vt:i4>1</vt:i4>
      </vt:variant>
      <vt:variant>
        <vt:lpwstr>..\..\bea\wlserver6.1\config\mydomain\applications\DefaultWebApp\image\ocrm\org\bu_carr.gif</vt:lpwstr>
      </vt:variant>
      <vt:variant>
        <vt:lpwstr/>
      </vt:variant>
      <vt:variant>
        <vt:i4>6488140</vt:i4>
      </vt:variant>
      <vt:variant>
        <vt:i4>22386</vt:i4>
      </vt:variant>
      <vt:variant>
        <vt:i4>1034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23172</vt:i4>
      </vt:variant>
      <vt:variant>
        <vt:i4>1035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6553696</vt:i4>
      </vt:variant>
      <vt:variant>
        <vt:i4>24098</vt:i4>
      </vt:variant>
      <vt:variant>
        <vt:i4>1036</vt:i4>
      </vt:variant>
      <vt:variant>
        <vt:i4>1</vt:i4>
      </vt:variant>
      <vt:variant>
        <vt:lpwstr>..\..\bea\wlserver6.1\config\mydomain\applications\DefaultWebApp\image\ocrm\org\bu_carr.gif</vt:lpwstr>
      </vt:variant>
      <vt:variant>
        <vt:lpwstr/>
      </vt:variant>
      <vt:variant>
        <vt:i4>6553696</vt:i4>
      </vt:variant>
      <vt:variant>
        <vt:i4>24154</vt:i4>
      </vt:variant>
      <vt:variant>
        <vt:i4>1037</vt:i4>
      </vt:variant>
      <vt:variant>
        <vt:i4>1</vt:i4>
      </vt:variant>
      <vt:variant>
        <vt:lpwstr>..\..\bea\wlserver6.1\config\mydomain\applications\DefaultWebApp\image\ocrm\org\bu_carr.gif</vt:lpwstr>
      </vt:variant>
      <vt:variant>
        <vt:lpwstr/>
      </vt:variant>
      <vt:variant>
        <vt:i4>6881400</vt:i4>
      </vt:variant>
      <vt:variant>
        <vt:i4>24546</vt:i4>
      </vt:variant>
      <vt:variant>
        <vt:i4>1038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24798</vt:i4>
      </vt:variant>
      <vt:variant>
        <vt:i4>1039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6553696</vt:i4>
      </vt:variant>
      <vt:variant>
        <vt:i4>25936</vt:i4>
      </vt:variant>
      <vt:variant>
        <vt:i4>1040</vt:i4>
      </vt:variant>
      <vt:variant>
        <vt:i4>1</vt:i4>
      </vt:variant>
      <vt:variant>
        <vt:lpwstr>..\..\bea\wlserver6.1\config\mydomain\applications\DefaultWebApp\image\ocrm\org\bu_carr.gif</vt:lpwstr>
      </vt:variant>
      <vt:variant>
        <vt:lpwstr/>
      </vt:variant>
      <vt:variant>
        <vt:i4>6881400</vt:i4>
      </vt:variant>
      <vt:variant>
        <vt:i4>27032</vt:i4>
      </vt:variant>
      <vt:variant>
        <vt:i4>1041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6488140</vt:i4>
      </vt:variant>
      <vt:variant>
        <vt:i4>27442</vt:i4>
      </vt:variant>
      <vt:variant>
        <vt:i4>1042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28056</vt:i4>
      </vt:variant>
      <vt:variant>
        <vt:i4>1043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28788</vt:i4>
      </vt:variant>
      <vt:variant>
        <vt:i4>1044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29020</vt:i4>
      </vt:variant>
      <vt:variant>
        <vt:i4>1045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7929866</vt:i4>
      </vt:variant>
      <vt:variant>
        <vt:i4>29338</vt:i4>
      </vt:variant>
      <vt:variant>
        <vt:i4>1046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393245</vt:i4>
      </vt:variant>
      <vt:variant>
        <vt:i4>29424</vt:i4>
      </vt:variant>
      <vt:variant>
        <vt:i4>1047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29586</vt:i4>
      </vt:variant>
      <vt:variant>
        <vt:i4>1048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29766</vt:i4>
      </vt:variant>
      <vt:variant>
        <vt:i4>1049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6291578</vt:i4>
      </vt:variant>
      <vt:variant>
        <vt:i4>30248</vt:i4>
      </vt:variant>
      <vt:variant>
        <vt:i4>1050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31788</vt:i4>
      </vt:variant>
      <vt:variant>
        <vt:i4>1051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32058</vt:i4>
      </vt:variant>
      <vt:variant>
        <vt:i4>1052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32352</vt:i4>
      </vt:variant>
      <vt:variant>
        <vt:i4>1053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32660</vt:i4>
      </vt:variant>
      <vt:variant>
        <vt:i4>1054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32962</vt:i4>
      </vt:variant>
      <vt:variant>
        <vt:i4>1055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33472</vt:i4>
      </vt:variant>
      <vt:variant>
        <vt:i4>1056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34496</vt:i4>
      </vt:variant>
      <vt:variant>
        <vt:i4>1057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6881400</vt:i4>
      </vt:variant>
      <vt:variant>
        <vt:i4>34862</vt:i4>
      </vt:variant>
      <vt:variant>
        <vt:i4>1058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35122</vt:i4>
      </vt:variant>
      <vt:variant>
        <vt:i4>1059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35774</vt:i4>
      </vt:variant>
      <vt:variant>
        <vt:i4>1060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36098</vt:i4>
      </vt:variant>
      <vt:variant>
        <vt:i4>1061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37002</vt:i4>
      </vt:variant>
      <vt:variant>
        <vt:i4>1062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7929866</vt:i4>
      </vt:variant>
      <vt:variant>
        <vt:i4>37214</vt:i4>
      </vt:variant>
      <vt:variant>
        <vt:i4>1063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393245</vt:i4>
      </vt:variant>
      <vt:variant>
        <vt:i4>37300</vt:i4>
      </vt:variant>
      <vt:variant>
        <vt:i4>1064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37456</vt:i4>
      </vt:variant>
      <vt:variant>
        <vt:i4>1065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37578</vt:i4>
      </vt:variant>
      <vt:variant>
        <vt:i4>1066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6291578</vt:i4>
      </vt:variant>
      <vt:variant>
        <vt:i4>37966</vt:i4>
      </vt:variant>
      <vt:variant>
        <vt:i4>1067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7143544</vt:i4>
      </vt:variant>
      <vt:variant>
        <vt:i4>39340</vt:i4>
      </vt:variant>
      <vt:variant>
        <vt:i4>1068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39602</vt:i4>
      </vt:variant>
      <vt:variant>
        <vt:i4>1069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39896</vt:i4>
      </vt:variant>
      <vt:variant>
        <vt:i4>1070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40204</vt:i4>
      </vt:variant>
      <vt:variant>
        <vt:i4>1071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40506</vt:i4>
      </vt:variant>
      <vt:variant>
        <vt:i4>1072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41016</vt:i4>
      </vt:variant>
      <vt:variant>
        <vt:i4>1073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6291578</vt:i4>
      </vt:variant>
      <vt:variant>
        <vt:i4>42024</vt:i4>
      </vt:variant>
      <vt:variant>
        <vt:i4>1074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6881400</vt:i4>
      </vt:variant>
      <vt:variant>
        <vt:i4>42378</vt:i4>
      </vt:variant>
      <vt:variant>
        <vt:i4>1075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42614</vt:i4>
      </vt:variant>
      <vt:variant>
        <vt:i4>1076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43208</vt:i4>
      </vt:variant>
      <vt:variant>
        <vt:i4>1077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43532</vt:i4>
      </vt:variant>
      <vt:variant>
        <vt:i4>1078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44322</vt:i4>
      </vt:variant>
      <vt:variant>
        <vt:i4>1079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44562</vt:i4>
      </vt:variant>
      <vt:variant>
        <vt:i4>1080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7929866</vt:i4>
      </vt:variant>
      <vt:variant>
        <vt:i4>44880</vt:i4>
      </vt:variant>
      <vt:variant>
        <vt:i4>1081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393245</vt:i4>
      </vt:variant>
      <vt:variant>
        <vt:i4>44966</vt:i4>
      </vt:variant>
      <vt:variant>
        <vt:i4>1082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45122</vt:i4>
      </vt:variant>
      <vt:variant>
        <vt:i4>1083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45308</vt:i4>
      </vt:variant>
      <vt:variant>
        <vt:i4>1084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6291578</vt:i4>
      </vt:variant>
      <vt:variant>
        <vt:i4>45722</vt:i4>
      </vt:variant>
      <vt:variant>
        <vt:i4>1085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7143544</vt:i4>
      </vt:variant>
      <vt:variant>
        <vt:i4>47178</vt:i4>
      </vt:variant>
      <vt:variant>
        <vt:i4>1086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47446</vt:i4>
      </vt:variant>
      <vt:variant>
        <vt:i4>1087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47740</vt:i4>
      </vt:variant>
      <vt:variant>
        <vt:i4>1088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48048</vt:i4>
      </vt:variant>
      <vt:variant>
        <vt:i4>1089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48350</vt:i4>
      </vt:variant>
      <vt:variant>
        <vt:i4>1090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48860</vt:i4>
      </vt:variant>
      <vt:variant>
        <vt:i4>1091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49844</vt:i4>
      </vt:variant>
      <vt:variant>
        <vt:i4>1092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6881400</vt:i4>
      </vt:variant>
      <vt:variant>
        <vt:i4>50204</vt:i4>
      </vt:variant>
      <vt:variant>
        <vt:i4>1093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50448</vt:i4>
      </vt:variant>
      <vt:variant>
        <vt:i4>1094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51116</vt:i4>
      </vt:variant>
      <vt:variant>
        <vt:i4>1095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51452</vt:i4>
      </vt:variant>
      <vt:variant>
        <vt:i4>1096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52326</vt:i4>
      </vt:variant>
      <vt:variant>
        <vt:i4>1097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52566</vt:i4>
      </vt:variant>
      <vt:variant>
        <vt:i4>1098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7929866</vt:i4>
      </vt:variant>
      <vt:variant>
        <vt:i4>52884</vt:i4>
      </vt:variant>
      <vt:variant>
        <vt:i4>1099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393245</vt:i4>
      </vt:variant>
      <vt:variant>
        <vt:i4>52970</vt:i4>
      </vt:variant>
      <vt:variant>
        <vt:i4>1100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53124</vt:i4>
      </vt:variant>
      <vt:variant>
        <vt:i4>1101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53310</vt:i4>
      </vt:variant>
      <vt:variant>
        <vt:i4>1102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6291578</vt:i4>
      </vt:variant>
      <vt:variant>
        <vt:i4>53732</vt:i4>
      </vt:variant>
      <vt:variant>
        <vt:i4>1103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7143544</vt:i4>
      </vt:variant>
      <vt:variant>
        <vt:i4>55216</vt:i4>
      </vt:variant>
      <vt:variant>
        <vt:i4>1104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55484</vt:i4>
      </vt:variant>
      <vt:variant>
        <vt:i4>1105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55778</vt:i4>
      </vt:variant>
      <vt:variant>
        <vt:i4>1106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56086</vt:i4>
      </vt:variant>
      <vt:variant>
        <vt:i4>1107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56388</vt:i4>
      </vt:variant>
      <vt:variant>
        <vt:i4>1108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56898</vt:i4>
      </vt:variant>
      <vt:variant>
        <vt:i4>1109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57932</vt:i4>
      </vt:variant>
      <vt:variant>
        <vt:i4>1110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6881400</vt:i4>
      </vt:variant>
      <vt:variant>
        <vt:i4>58310</vt:i4>
      </vt:variant>
      <vt:variant>
        <vt:i4>1111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58554</vt:i4>
      </vt:variant>
      <vt:variant>
        <vt:i4>1112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59220</vt:i4>
      </vt:variant>
      <vt:variant>
        <vt:i4>1113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59556</vt:i4>
      </vt:variant>
      <vt:variant>
        <vt:i4>1114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60474</vt:i4>
      </vt:variant>
      <vt:variant>
        <vt:i4>1115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7929866</vt:i4>
      </vt:variant>
      <vt:variant>
        <vt:i4>60686</vt:i4>
      </vt:variant>
      <vt:variant>
        <vt:i4>1116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6291578</vt:i4>
      </vt:variant>
      <vt:variant>
        <vt:i4>60772</vt:i4>
      </vt:variant>
      <vt:variant>
        <vt:i4>1117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393245</vt:i4>
      </vt:variant>
      <vt:variant>
        <vt:i4>61060</vt:i4>
      </vt:variant>
      <vt:variant>
        <vt:i4>1118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61220</vt:i4>
      </vt:variant>
      <vt:variant>
        <vt:i4>1119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61342</vt:i4>
      </vt:variant>
      <vt:variant>
        <vt:i4>1120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6291578</vt:i4>
      </vt:variant>
      <vt:variant>
        <vt:i4>61674</vt:i4>
      </vt:variant>
      <vt:variant>
        <vt:i4>1121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7143544</vt:i4>
      </vt:variant>
      <vt:variant>
        <vt:i4>63222</vt:i4>
      </vt:variant>
      <vt:variant>
        <vt:i4>1122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63488</vt:i4>
      </vt:variant>
      <vt:variant>
        <vt:i4>1123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63782</vt:i4>
      </vt:variant>
      <vt:variant>
        <vt:i4>1124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64090</vt:i4>
      </vt:variant>
      <vt:variant>
        <vt:i4>1125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64392</vt:i4>
      </vt:variant>
      <vt:variant>
        <vt:i4>1126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64902</vt:i4>
      </vt:variant>
      <vt:variant>
        <vt:i4>1127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65984</vt:i4>
      </vt:variant>
      <vt:variant>
        <vt:i4>1128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6881400</vt:i4>
      </vt:variant>
      <vt:variant>
        <vt:i4>66372</vt:i4>
      </vt:variant>
      <vt:variant>
        <vt:i4>1129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66612</vt:i4>
      </vt:variant>
      <vt:variant>
        <vt:i4>1130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67146</vt:i4>
      </vt:variant>
      <vt:variant>
        <vt:i4>1131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67470</vt:i4>
      </vt:variant>
      <vt:variant>
        <vt:i4>1132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6881400</vt:i4>
      </vt:variant>
      <vt:variant>
        <vt:i4>68450</vt:i4>
      </vt:variant>
      <vt:variant>
        <vt:i4>1133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7929866</vt:i4>
      </vt:variant>
      <vt:variant>
        <vt:i4>68676</vt:i4>
      </vt:variant>
      <vt:variant>
        <vt:i4>1134</vt:i4>
      </vt:variant>
      <vt:variant>
        <vt:i4>1</vt:i4>
      </vt:variant>
      <vt:variant>
        <vt:lpwstr>..\..\bea\wlserver6.1\config\mydomain\applications\DefaultWebApp\image\ess1.gif</vt:lpwstr>
      </vt:variant>
      <vt:variant>
        <vt:lpwstr/>
      </vt:variant>
      <vt:variant>
        <vt:i4>6291578</vt:i4>
      </vt:variant>
      <vt:variant>
        <vt:i4>68762</vt:i4>
      </vt:variant>
      <vt:variant>
        <vt:i4>1135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393245</vt:i4>
      </vt:variant>
      <vt:variant>
        <vt:i4>69050</vt:i4>
      </vt:variant>
      <vt:variant>
        <vt:i4>1136</vt:i4>
      </vt:variant>
      <vt:variant>
        <vt:i4>1</vt:i4>
      </vt:variant>
      <vt:variant>
        <vt:lpwstr>..\..\bea\wlserver6.1\config\mydomain\applications\DefaultWebApp\image\bu_calendar.gif</vt:lpwstr>
      </vt:variant>
      <vt:variant>
        <vt:lpwstr/>
      </vt:variant>
      <vt:variant>
        <vt:i4>6291578</vt:i4>
      </vt:variant>
      <vt:variant>
        <vt:i4>69350</vt:i4>
      </vt:variant>
      <vt:variant>
        <vt:i4>1137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4391017</vt:i4>
      </vt:variant>
      <vt:variant>
        <vt:i4>69472</vt:i4>
      </vt:variant>
      <vt:variant>
        <vt:i4>1138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7143544</vt:i4>
      </vt:variant>
      <vt:variant>
        <vt:i4>71054</vt:i4>
      </vt:variant>
      <vt:variant>
        <vt:i4>1139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71322</vt:i4>
      </vt:variant>
      <vt:variant>
        <vt:i4>1140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71616</vt:i4>
      </vt:variant>
      <vt:variant>
        <vt:i4>1141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71924</vt:i4>
      </vt:variant>
      <vt:variant>
        <vt:i4>1142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72224</vt:i4>
      </vt:variant>
      <vt:variant>
        <vt:i4>1143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72734</vt:i4>
      </vt:variant>
      <vt:variant>
        <vt:i4>1144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73784</vt:i4>
      </vt:variant>
      <vt:variant>
        <vt:i4>1145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6881400</vt:i4>
      </vt:variant>
      <vt:variant>
        <vt:i4>74162</vt:i4>
      </vt:variant>
      <vt:variant>
        <vt:i4>1146</vt:i4>
      </vt:variant>
      <vt:variant>
        <vt:i4>1</vt:i4>
      </vt:variant>
      <vt:variant>
        <vt:lpwstr>..\..\bea\wlserver6.1\config\mydomain\applications\DefaultWebApp\image\ic_sv.gif</vt:lpwstr>
      </vt:variant>
      <vt:variant>
        <vt:lpwstr/>
      </vt:variant>
      <vt:variant>
        <vt:i4>6291578</vt:i4>
      </vt:variant>
      <vt:variant>
        <vt:i4>74404</vt:i4>
      </vt:variant>
      <vt:variant>
        <vt:i4>1147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6488140</vt:i4>
      </vt:variant>
      <vt:variant>
        <vt:i4>74926</vt:i4>
      </vt:variant>
      <vt:variant>
        <vt:i4>1148</vt:i4>
      </vt:variant>
      <vt:variant>
        <vt:i4>1</vt:i4>
      </vt:variant>
      <vt:variant>
        <vt:lpwstr>..\..\bea\wlserver6.1\config\mydomain\applications\DefaultWebApp\image\ic_del_o.gif</vt:lpwstr>
      </vt:variant>
      <vt:variant>
        <vt:lpwstr/>
      </vt:variant>
      <vt:variant>
        <vt:i4>1835063</vt:i4>
      </vt:variant>
      <vt:variant>
        <vt:i4>75258</vt:i4>
      </vt:variant>
      <vt:variant>
        <vt:i4>1149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7143544</vt:i4>
      </vt:variant>
      <vt:variant>
        <vt:i4>76222</vt:i4>
      </vt:variant>
      <vt:variant>
        <vt:i4>1150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6291578</vt:i4>
      </vt:variant>
      <vt:variant>
        <vt:i4>76402</vt:i4>
      </vt:variant>
      <vt:variant>
        <vt:i4>1151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76696</vt:i4>
      </vt:variant>
      <vt:variant>
        <vt:i4>1152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77004</vt:i4>
      </vt:variant>
      <vt:variant>
        <vt:i4>1153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6291578</vt:i4>
      </vt:variant>
      <vt:variant>
        <vt:i4>77304</vt:i4>
      </vt:variant>
      <vt:variant>
        <vt:i4>1154</vt:i4>
      </vt:variant>
      <vt:variant>
        <vt:i4>1</vt:i4>
      </vt:variant>
      <vt:variant>
        <vt:lpwstr>..\..\bea\wlserver6.1\config\mydomain\applications\DefaultWebApp\image\ic_search.gif</vt:lpwstr>
      </vt:variant>
      <vt:variant>
        <vt:lpwstr/>
      </vt:variant>
      <vt:variant>
        <vt:i4>524337</vt:i4>
      </vt:variant>
      <vt:variant>
        <vt:i4>77814</vt:i4>
      </vt:variant>
      <vt:variant>
        <vt:i4>1155</vt:i4>
      </vt:variant>
      <vt:variant>
        <vt:i4>1</vt:i4>
      </vt:variant>
      <vt:variant>
        <vt:lpwstr>..\..\bea\wlserver6.1\config\mydomain\applications\DefaultWebApp\image\ic_ex_o.gif</vt:lpwstr>
      </vt:variant>
      <vt:variant>
        <vt:lpwstr/>
      </vt:variant>
      <vt:variant>
        <vt:i4>7143544</vt:i4>
      </vt:variant>
      <vt:variant>
        <vt:i4>78518</vt:i4>
      </vt:variant>
      <vt:variant>
        <vt:i4>1156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7143544</vt:i4>
      </vt:variant>
      <vt:variant>
        <vt:i4>79260</vt:i4>
      </vt:variant>
      <vt:variant>
        <vt:i4>1157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1835063</vt:i4>
      </vt:variant>
      <vt:variant>
        <vt:i4>79704</vt:i4>
      </vt:variant>
      <vt:variant>
        <vt:i4>1158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7143544</vt:i4>
      </vt:variant>
      <vt:variant>
        <vt:i4>80180</vt:i4>
      </vt:variant>
      <vt:variant>
        <vt:i4>1159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4391017</vt:i4>
      </vt:variant>
      <vt:variant>
        <vt:i4>80366</vt:i4>
      </vt:variant>
      <vt:variant>
        <vt:i4>1160</vt:i4>
      </vt:variant>
      <vt:variant>
        <vt:i4>1</vt:i4>
      </vt:variant>
      <vt:variant>
        <vt:lpwstr>..\..\bea\wlserver6.1\config\mydomain\applications\DefaultWebApp\image\ocrm\org\bu_sel_o.gif</vt:lpwstr>
      </vt:variant>
      <vt:variant>
        <vt:lpwstr/>
      </vt:variant>
      <vt:variant>
        <vt:i4>4325493</vt:i4>
      </vt:variant>
      <vt:variant>
        <vt:i4>80638</vt:i4>
      </vt:variant>
      <vt:variant>
        <vt:i4>1161</vt:i4>
      </vt:variant>
      <vt:variant>
        <vt:i4>1</vt:i4>
      </vt:variant>
      <vt:variant>
        <vt:lpwstr>..\..\bea\wlserver6.1\config\mydomain\applications\DefaultWebApp\image\ocrm\org\ic_qry_o.gif</vt:lpwstr>
      </vt:variant>
      <vt:variant>
        <vt:lpwstr/>
      </vt:variant>
      <vt:variant>
        <vt:i4>6488157</vt:i4>
      </vt:variant>
      <vt:variant>
        <vt:i4>80910</vt:i4>
      </vt:variant>
      <vt:variant>
        <vt:i4>1162</vt:i4>
      </vt:variant>
      <vt:variant>
        <vt:i4>1</vt:i4>
      </vt:variant>
      <vt:variant>
        <vt:lpwstr>..\..\bea\wlserver6.1\config\mydomain\applications\DefaultWebApp\image\ic_new_o.gif</vt:lpwstr>
      </vt:variant>
      <vt:variant>
        <vt:lpwstr/>
      </vt:variant>
      <vt:variant>
        <vt:i4>4325493</vt:i4>
      </vt:variant>
      <vt:variant>
        <vt:i4>81018</vt:i4>
      </vt:variant>
      <vt:variant>
        <vt:i4>1163</vt:i4>
      </vt:variant>
      <vt:variant>
        <vt:i4>1</vt:i4>
      </vt:variant>
      <vt:variant>
        <vt:lpwstr>..\..\bea\wlserver6.1\config\mydomain\applications\DefaultWebApp\image\ocrm\org\ic_qry_o.gif</vt:lpwstr>
      </vt:variant>
      <vt:variant>
        <vt:lpwstr/>
      </vt:variant>
      <vt:variant>
        <vt:i4>1835063</vt:i4>
      </vt:variant>
      <vt:variant>
        <vt:i4>81132</vt:i4>
      </vt:variant>
      <vt:variant>
        <vt:i4>1164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7143544</vt:i4>
      </vt:variant>
      <vt:variant>
        <vt:i4>81536</vt:i4>
      </vt:variant>
      <vt:variant>
        <vt:i4>1165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1835063</vt:i4>
      </vt:variant>
      <vt:variant>
        <vt:i4>81998</vt:i4>
      </vt:variant>
      <vt:variant>
        <vt:i4>1166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7143544</vt:i4>
      </vt:variant>
      <vt:variant>
        <vt:i4>82410</vt:i4>
      </vt:variant>
      <vt:variant>
        <vt:i4>1167</vt:i4>
      </vt:variant>
      <vt:variant>
        <vt:i4>1</vt:i4>
      </vt:variant>
      <vt:variant>
        <vt:lpwstr>..\..\bea\wlserver6.1\config\mydomain\applications\DefaultWebApp\image\ic_sr.gif</vt:lpwstr>
      </vt:variant>
      <vt:variant>
        <vt:lpwstr/>
      </vt:variant>
      <vt:variant>
        <vt:i4>1835063</vt:i4>
      </vt:variant>
      <vt:variant>
        <vt:i4>82828</vt:i4>
      </vt:variant>
      <vt:variant>
        <vt:i4>1168</vt:i4>
      </vt:variant>
      <vt:variant>
        <vt:i4>1</vt:i4>
      </vt:variant>
      <vt:variant>
        <vt:lpwstr>..\..\bea\wlserver6.1\config\mydomain\applications\DefaultWebApp\image\ic_cl_o.gif</vt:lpwstr>
      </vt:variant>
      <vt:variant>
        <vt:lpwstr/>
      </vt:variant>
      <vt:variant>
        <vt:i4>-1203589917</vt:i4>
      </vt:variant>
      <vt:variant>
        <vt:i4>-1</vt:i4>
      </vt:variant>
      <vt:variant>
        <vt:i4>2058</vt:i4>
      </vt:variant>
      <vt:variant>
        <vt:i4>1</vt:i4>
      </vt:variant>
      <vt:variant>
        <vt:lpwstr>C:\My Documents\2e\로고\last.bmp</vt:lpwstr>
      </vt:variant>
      <vt:variant>
        <vt:lpwstr/>
      </vt:variant>
      <vt:variant>
        <vt:i4>-1203589917</vt:i4>
      </vt:variant>
      <vt:variant>
        <vt:i4>-1</vt:i4>
      </vt:variant>
      <vt:variant>
        <vt:i4>2060</vt:i4>
      </vt:variant>
      <vt:variant>
        <vt:i4>1</vt:i4>
      </vt:variant>
      <vt:variant>
        <vt:lpwstr>C:\My Documents\2e\로고\last.bmp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사용자메뉴얼:&lt;대외협력&gt;</dc:title>
  <dc:subject>마르미 III 2.0 산출물</dc:subject>
  <dc:creator>황영희</dc:creator>
  <cp:keywords/>
  <dc:description/>
  <cp:lastModifiedBy>이승원</cp:lastModifiedBy>
  <cp:revision>15</cp:revision>
  <cp:lastPrinted>2003-03-15T02:46:00Z</cp:lastPrinted>
  <dcterms:created xsi:type="dcterms:W3CDTF">2020-10-13T00:34:00Z</dcterms:created>
  <dcterms:modified xsi:type="dcterms:W3CDTF">2020-10-13T08:54:00Z</dcterms:modified>
</cp:coreProperties>
</file>